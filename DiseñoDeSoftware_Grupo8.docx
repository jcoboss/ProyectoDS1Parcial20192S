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12AB9" w14:textId="2BFB5F6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00"/>
      </w:tblGrid>
      <w:tr w:rsidR="00D077E9" w14:paraId="3ED08C8D" w14:textId="77777777" w:rsidTr="00D077E9">
        <w:trPr>
          <w:trHeight w:val="1894"/>
        </w:trPr>
        <w:tc>
          <w:tcPr>
            <w:tcW w:w="5580" w:type="dxa"/>
            <w:tcBorders>
              <w:top w:val="nil"/>
              <w:left w:val="nil"/>
              <w:bottom w:val="nil"/>
              <w:right w:val="nil"/>
            </w:tcBorders>
          </w:tcPr>
          <w:p w14:paraId="2C60A2D8" w14:textId="788D83BF" w:rsidR="00D077E9" w:rsidRDefault="003C48B1" w:rsidP="00D077E9">
            <w:r>
              <w:rPr>
                <w:noProof/>
              </w:rPr>
              <w:drawing>
                <wp:anchor distT="0" distB="0" distL="114300" distR="114300" simplePos="0" relativeHeight="251658239" behindDoc="1" locked="0" layoutInCell="1" allowOverlap="1" wp14:anchorId="3B1E9E88" wp14:editId="5B17A388">
                  <wp:simplePos x="0" y="0"/>
                  <wp:positionH relativeFrom="page">
                    <wp:posOffset>-731521</wp:posOffset>
                  </wp:positionH>
                  <wp:positionV relativeFrom="paragraph">
                    <wp:posOffset>-1172846</wp:posOffset>
                  </wp:positionV>
                  <wp:extent cx="11813199" cy="6677025"/>
                  <wp:effectExtent l="0" t="0" r="0" b="0"/>
                  <wp:wrapNone/>
                  <wp:docPr id="10" name="Picture 10"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d591d808cf8b4e042749617b0004845.jpg"/>
                          <pic:cNvPicPr/>
                        </pic:nvPicPr>
                        <pic:blipFill>
                          <a:blip r:embed="rId8">
                            <a:extLst>
                              <a:ext uri="{28A0092B-C50C-407E-A947-70E740481C1C}">
                                <a14:useLocalDpi xmlns:a14="http://schemas.microsoft.com/office/drawing/2010/main" val="0"/>
                              </a:ext>
                            </a:extLst>
                          </a:blip>
                          <a:stretch>
                            <a:fillRect/>
                          </a:stretch>
                        </pic:blipFill>
                        <pic:spPr>
                          <a:xfrm>
                            <a:off x="0" y="0"/>
                            <a:ext cx="11820987" cy="6681427"/>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inline distT="0" distB="0" distL="0" distR="0" wp14:anchorId="628E028C" wp14:editId="37D3EFC2">
                      <wp:extent cx="3619500" cy="1581150"/>
                      <wp:effectExtent l="0" t="0" r="0" b="0"/>
                      <wp:docPr id="8" name="Text Box 8"/>
                      <wp:cNvGraphicFramePr/>
                      <a:graphic xmlns:a="http://schemas.openxmlformats.org/drawingml/2006/main">
                        <a:graphicData uri="http://schemas.microsoft.com/office/word/2010/wordprocessingShape">
                          <wps:wsp>
                            <wps:cNvSpPr txBox="1"/>
                            <wps:spPr>
                              <a:xfrm>
                                <a:off x="0" y="0"/>
                                <a:ext cx="3619500" cy="1581150"/>
                              </a:xfrm>
                              <a:prstGeom prst="rect">
                                <a:avLst/>
                              </a:prstGeom>
                              <a:noFill/>
                              <a:ln w="6350">
                                <a:noFill/>
                              </a:ln>
                            </wps:spPr>
                            <wps:txbx>
                              <w:txbxContent>
                                <w:p w14:paraId="737FB78B" w14:textId="7DC5BA2D" w:rsidR="00D077E9" w:rsidRPr="002625C0" w:rsidRDefault="002625C0" w:rsidP="002625C0">
                                  <w:pPr>
                                    <w:pStyle w:val="Title"/>
                                    <w:rPr>
                                      <w:szCs w:val="72"/>
                                    </w:rPr>
                                  </w:pPr>
                                  <w:r w:rsidRPr="002625C0">
                                    <w:rPr>
                                      <w:szCs w:val="72"/>
                                    </w:rPr>
                                    <w:t>Sistema de cotización de viviendas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8E028C" id="_x0000_t202" coordsize="21600,21600" o:spt="202" path="m,l,21600r21600,l21600,xe">
                      <v:stroke joinstyle="miter"/>
                      <v:path gradientshapeok="t" o:connecttype="rect"/>
                    </v:shapetype>
                    <v:shape id="Text Box 8" o:spid="_x0000_s1026" type="#_x0000_t202" style="width:28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" filled="f" stroked="f" strokeweight=".5pt">
                      <v:textbox>
                        <w:txbxContent>
                          <w:p w14:paraId="737FB78B" w14:textId="7DC5BA2D" w:rsidR="00D077E9" w:rsidRPr="002625C0" w:rsidRDefault="002625C0" w:rsidP="002625C0">
                            <w:pPr>
                              <w:pStyle w:val="Title"/>
                              <w:rPr>
                                <w:szCs w:val="72"/>
                              </w:rPr>
                            </w:pPr>
                            <w:r w:rsidRPr="002625C0">
                              <w:rPr>
                                <w:szCs w:val="72"/>
                              </w:rPr>
                              <w:t>Sistema de cotización de viviendas</w:t>
                            </w:r>
                          </w:p>
                        </w:txbxContent>
                      </v:textbox>
                      <w10:anchorlock/>
                    </v:shape>
                  </w:pict>
                </mc:Fallback>
              </mc:AlternateContent>
            </w:r>
          </w:p>
          <w:p w14:paraId="125415AF" w14:textId="77777777" w:rsidR="00D077E9" w:rsidRDefault="00D077E9" w:rsidP="00D077E9">
            <w:r>
              <w:rPr>
                <w:noProof/>
              </w:rPr>
              <mc:AlternateContent>
                <mc:Choice Requires="wps">
                  <w:drawing>
                    <wp:inline distT="0" distB="0" distL="0" distR="0" wp14:anchorId="35CE9913" wp14:editId="51D34A2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22D5E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FA66845" w14:textId="77777777" w:rsidTr="00D077E9">
        <w:trPr>
          <w:trHeight w:val="7636"/>
        </w:trPr>
        <w:tc>
          <w:tcPr>
            <w:tcW w:w="5580" w:type="dxa"/>
            <w:tcBorders>
              <w:top w:val="nil"/>
              <w:left w:val="nil"/>
              <w:bottom w:val="nil"/>
              <w:right w:val="nil"/>
            </w:tcBorders>
          </w:tcPr>
          <w:p w14:paraId="61ACDCFB" w14:textId="77777777" w:rsidR="00D077E9" w:rsidRDefault="00D077E9" w:rsidP="00D077E9">
            <w:pPr>
              <w:rPr>
                <w:noProof/>
              </w:rPr>
            </w:pPr>
          </w:p>
        </w:tc>
      </w:tr>
      <w:tr w:rsidR="00D077E9" w:rsidRPr="003C48B1" w14:paraId="721F3406" w14:textId="77777777" w:rsidTr="00D077E9">
        <w:trPr>
          <w:trHeight w:val="2171"/>
        </w:trPr>
        <w:tc>
          <w:tcPr>
            <w:tcW w:w="5580" w:type="dxa"/>
            <w:tcBorders>
              <w:top w:val="nil"/>
              <w:left w:val="nil"/>
              <w:bottom w:val="nil"/>
              <w:right w:val="nil"/>
            </w:tcBorders>
          </w:tcPr>
          <w:sdt>
            <w:sdtPr>
              <w:id w:val="1080870105"/>
              <w:placeholder>
                <w:docPart w:val="815406D8E81E40CD86C7FBCC7F1887C6"/>
              </w:placeholder>
              <w15:appearance w15:val="hidden"/>
            </w:sdtPr>
            <w:sdtEndPr/>
            <w:sdtContent>
              <w:p w14:paraId="6DFAE5CC" w14:textId="18CB9021" w:rsidR="00D077E9" w:rsidRDefault="00D077E9" w:rsidP="00D077E9">
                <w:r w:rsidRPr="00D86945">
                  <w:rPr>
                    <w:rStyle w:val="SubtitleChar"/>
                    <w:b w:val="0"/>
                  </w:rPr>
                  <w:fldChar w:fldCharType="begin"/>
                </w:r>
                <w:r w:rsidRPr="00920ACB">
                  <w:rPr>
                    <w:rStyle w:val="SubtitleChar"/>
                    <w:b w:val="0"/>
                  </w:rPr>
                  <w:instrText xml:space="preserve"> DATE  \@ "MMMM d"  \* MERGEFORMAT </w:instrText>
                </w:r>
                <w:r w:rsidRPr="00D86945">
                  <w:rPr>
                    <w:rStyle w:val="SubtitleChar"/>
                    <w:b w:val="0"/>
                  </w:rPr>
                  <w:fldChar w:fldCharType="separate"/>
                </w:r>
                <w:r w:rsidR="008344FC">
                  <w:rPr>
                    <w:rStyle w:val="SubtitleChar"/>
                    <w:b w:val="0"/>
                    <w:noProof/>
                  </w:rPr>
                  <w:t>diciembre 7</w:t>
                </w:r>
                <w:r w:rsidRPr="00D86945">
                  <w:rPr>
                    <w:rStyle w:val="SubtitleChar"/>
                    <w:b w:val="0"/>
                  </w:rPr>
                  <w:fldChar w:fldCharType="end"/>
                </w:r>
              </w:p>
            </w:sdtContent>
          </w:sdt>
          <w:p w14:paraId="4D4EAEE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1D0118F" wp14:editId="163E638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98B30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E99C8FC" w14:textId="77777777" w:rsidR="00D077E9" w:rsidRDefault="00D077E9" w:rsidP="00D077E9">
            <w:pPr>
              <w:rPr>
                <w:noProof/>
                <w:sz w:val="10"/>
                <w:szCs w:val="10"/>
              </w:rPr>
            </w:pPr>
          </w:p>
          <w:p w14:paraId="4CC0544C" w14:textId="77777777" w:rsidR="00D077E9" w:rsidRDefault="00D077E9" w:rsidP="00D077E9">
            <w:pPr>
              <w:rPr>
                <w:noProof/>
                <w:sz w:val="10"/>
                <w:szCs w:val="10"/>
              </w:rPr>
            </w:pPr>
          </w:p>
          <w:p w14:paraId="096EBEE8" w14:textId="7DBA2E43" w:rsidR="00D077E9" w:rsidRPr="003C48B1" w:rsidRDefault="006E204B" w:rsidP="00D077E9">
            <w:pPr>
              <w:rPr>
                <w:lang w:val="es-MX"/>
              </w:rPr>
            </w:pPr>
            <w:sdt>
              <w:sdtPr>
                <w:id w:val="-1740469667"/>
                <w:placeholder>
                  <w:docPart w:val="6BDC1545E9A5444FA36A0B67D9FDCD5D"/>
                </w:placeholder>
                <w15:appearance w15:val="hidden"/>
              </w:sdtPr>
              <w:sdtEndPr/>
              <w:sdtContent>
                <w:r w:rsidR="003C48B1" w:rsidRPr="003C48B1">
                  <w:t>Diseño</w:t>
                </w:r>
                <w:r w:rsidR="003C48B1" w:rsidRPr="003C48B1">
                  <w:rPr>
                    <w:lang w:val="es-MX"/>
                  </w:rPr>
                  <w:t xml:space="preserve"> de </w:t>
                </w:r>
                <w:r w:rsidR="003C48B1" w:rsidRPr="003C48B1">
                  <w:t>Software</w:t>
                </w:r>
                <w:r w:rsidR="002625C0">
                  <w:t xml:space="preserve"> – Proyecto 1er parcial</w:t>
                </w:r>
              </w:sdtContent>
            </w:sdt>
          </w:p>
          <w:p w14:paraId="4FDDF0A6" w14:textId="77777777" w:rsidR="003C48B1" w:rsidRDefault="003C48B1" w:rsidP="00D077E9">
            <w:pPr>
              <w:rPr>
                <w:lang w:val="es-MX"/>
              </w:rPr>
            </w:pPr>
            <w:r>
              <w:rPr>
                <w:lang w:val="es-MX"/>
              </w:rPr>
              <w:t>Grupo #8</w:t>
            </w:r>
          </w:p>
          <w:p w14:paraId="789E6ED8" w14:textId="70006E6A" w:rsidR="00D077E9" w:rsidRPr="003C48B1" w:rsidRDefault="00920ACB" w:rsidP="00D077E9">
            <w:pPr>
              <w:rPr>
                <w:lang w:val="es-MX"/>
              </w:rPr>
            </w:pPr>
            <w:r>
              <w:rPr>
                <w:lang w:val="es-MX"/>
              </w:rPr>
              <w:t>Paralelo 1</w:t>
            </w:r>
            <w:r w:rsidR="003C48B1">
              <w:rPr>
                <w:lang w:val="es-MX"/>
              </w:rPr>
              <w:t xml:space="preserve"> </w:t>
            </w:r>
          </w:p>
          <w:p w14:paraId="710F46E2" w14:textId="77777777" w:rsidR="00D077E9" w:rsidRPr="003C48B1" w:rsidRDefault="00D077E9" w:rsidP="00D077E9">
            <w:pPr>
              <w:rPr>
                <w:noProof/>
                <w:sz w:val="10"/>
                <w:szCs w:val="10"/>
                <w:lang w:val="es-MX"/>
              </w:rPr>
            </w:pPr>
          </w:p>
        </w:tc>
      </w:tr>
    </w:tbl>
    <w:p w14:paraId="321BC7FC" w14:textId="5E6D8815" w:rsidR="00D077E9" w:rsidRPr="003C48B1" w:rsidRDefault="00920ACB">
      <w:pPr>
        <w:spacing w:after="200"/>
      </w:pPr>
      <w:r>
        <w:rPr>
          <w:noProof/>
        </w:rPr>
        <mc:AlternateContent>
          <mc:Choice Requires="wps">
            <w:drawing>
              <wp:anchor distT="0" distB="0" distL="114300" distR="114300" simplePos="0" relativeHeight="251661312" behindDoc="0" locked="0" layoutInCell="1" allowOverlap="1" wp14:anchorId="2B0A8059" wp14:editId="6A87AEEA">
                <wp:simplePos x="0" y="0"/>
                <wp:positionH relativeFrom="column">
                  <wp:posOffset>4135755</wp:posOffset>
                </wp:positionH>
                <wp:positionV relativeFrom="paragraph">
                  <wp:posOffset>5737860</wp:posOffset>
                </wp:positionV>
                <wp:extent cx="2419350" cy="2171700"/>
                <wp:effectExtent l="0" t="0" r="0" b="0"/>
                <wp:wrapNone/>
                <wp:docPr id="14" name="Rectangle 14"/>
                <wp:cNvGraphicFramePr/>
                <a:graphic xmlns:a="http://schemas.openxmlformats.org/drawingml/2006/main">
                  <a:graphicData uri="http://schemas.microsoft.com/office/word/2010/wordprocessingShape">
                    <wps:wsp>
                      <wps:cNvSpPr/>
                      <wps:spPr>
                        <a:xfrm>
                          <a:off x="0" y="0"/>
                          <a:ext cx="2419350" cy="2171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1993E" w14:textId="6BDFB19D" w:rsidR="00920ACB" w:rsidRDefault="00920ACB" w:rsidP="00920ACB">
                            <w:pPr>
                              <w:jc w:val="center"/>
                            </w:pPr>
                            <w:r>
                              <w:t>INTEGRANTES</w:t>
                            </w:r>
                          </w:p>
                          <w:p w14:paraId="31F09553" w14:textId="7F6517DB" w:rsidR="00920ACB" w:rsidRPr="00920ACB" w:rsidRDefault="00920ACB" w:rsidP="00920ACB">
                            <w:pPr>
                              <w:ind w:firstLine="60"/>
                              <w:rPr>
                                <w:b w:val="0"/>
                                <w:bCs/>
                              </w:rPr>
                            </w:pPr>
                          </w:p>
                          <w:p w14:paraId="4049A99C" w14:textId="0C8A9CF1" w:rsidR="00920ACB" w:rsidRPr="00920ACB" w:rsidRDefault="00920ACB" w:rsidP="00920ACB">
                            <w:pPr>
                              <w:pStyle w:val="ListParagraph"/>
                              <w:numPr>
                                <w:ilvl w:val="0"/>
                                <w:numId w:val="1"/>
                              </w:numPr>
                              <w:rPr>
                                <w:b w:val="0"/>
                                <w:bCs/>
                              </w:rPr>
                            </w:pPr>
                            <w:r w:rsidRPr="00920ACB">
                              <w:rPr>
                                <w:b w:val="0"/>
                                <w:bCs/>
                              </w:rPr>
                              <w:t>Josue Cobos S.</w:t>
                            </w:r>
                          </w:p>
                          <w:p w14:paraId="3CB37F33" w14:textId="33ABD340" w:rsidR="00920ACB" w:rsidRPr="00920ACB" w:rsidRDefault="00920ACB" w:rsidP="00920ACB">
                            <w:pPr>
                              <w:pStyle w:val="ListParagraph"/>
                              <w:numPr>
                                <w:ilvl w:val="0"/>
                                <w:numId w:val="1"/>
                              </w:numPr>
                              <w:rPr>
                                <w:b w:val="0"/>
                                <w:bCs/>
                              </w:rPr>
                            </w:pPr>
                            <w:r w:rsidRPr="00920ACB">
                              <w:rPr>
                                <w:b w:val="0"/>
                                <w:bCs/>
                              </w:rPr>
                              <w:t>Enmanuel Magallanes</w:t>
                            </w:r>
                          </w:p>
                          <w:p w14:paraId="61D41E62" w14:textId="12597903" w:rsidR="00920ACB" w:rsidRPr="00920ACB" w:rsidRDefault="00920ACB" w:rsidP="00920ACB">
                            <w:pPr>
                              <w:pStyle w:val="ListParagraph"/>
                              <w:numPr>
                                <w:ilvl w:val="0"/>
                                <w:numId w:val="1"/>
                              </w:numPr>
                              <w:rPr>
                                <w:b w:val="0"/>
                                <w:bCs/>
                              </w:rPr>
                            </w:pPr>
                            <w:r w:rsidRPr="00920ACB">
                              <w:rPr>
                                <w:b w:val="0"/>
                                <w:bCs/>
                              </w:rPr>
                              <w:t>Andrés Vargas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0A8059" id="Rectangle 14" o:spid="_x0000_s1027" style="position:absolute;margin-left:325.65pt;margin-top:451.8pt;width:190.5pt;height:17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" fillcolor="white [3212]" stroked="f" strokeweight="2pt">
                <v:textbox>
                  <w:txbxContent>
                    <w:p w14:paraId="06D1993E" w14:textId="6BDFB19D" w:rsidR="00920ACB" w:rsidRDefault="00920ACB" w:rsidP="00920ACB">
                      <w:pPr>
                        <w:jc w:val="center"/>
                      </w:pPr>
                      <w:r>
                        <w:t>INTEGRANTES</w:t>
                      </w:r>
                    </w:p>
                    <w:p w14:paraId="31F09553" w14:textId="7F6517DB" w:rsidR="00920ACB" w:rsidRPr="00920ACB" w:rsidRDefault="00920ACB" w:rsidP="00920ACB">
                      <w:pPr>
                        <w:ind w:firstLine="60"/>
                        <w:rPr>
                          <w:b w:val="0"/>
                          <w:bCs/>
                        </w:rPr>
                      </w:pPr>
                    </w:p>
                    <w:p w14:paraId="4049A99C" w14:textId="0C8A9CF1" w:rsidR="00920ACB" w:rsidRPr="00920ACB" w:rsidRDefault="00920ACB" w:rsidP="00920ACB">
                      <w:pPr>
                        <w:pStyle w:val="ListParagraph"/>
                        <w:numPr>
                          <w:ilvl w:val="0"/>
                          <w:numId w:val="1"/>
                        </w:numPr>
                        <w:rPr>
                          <w:b w:val="0"/>
                          <w:bCs/>
                        </w:rPr>
                      </w:pPr>
                      <w:r w:rsidRPr="00920ACB">
                        <w:rPr>
                          <w:b w:val="0"/>
                          <w:bCs/>
                        </w:rPr>
                        <w:t>Josue Cobos S.</w:t>
                      </w:r>
                    </w:p>
                    <w:p w14:paraId="3CB37F33" w14:textId="33ABD340" w:rsidR="00920ACB" w:rsidRPr="00920ACB" w:rsidRDefault="00920ACB" w:rsidP="00920ACB">
                      <w:pPr>
                        <w:pStyle w:val="ListParagraph"/>
                        <w:numPr>
                          <w:ilvl w:val="0"/>
                          <w:numId w:val="1"/>
                        </w:numPr>
                        <w:rPr>
                          <w:b w:val="0"/>
                          <w:bCs/>
                        </w:rPr>
                      </w:pPr>
                      <w:r w:rsidRPr="00920ACB">
                        <w:rPr>
                          <w:b w:val="0"/>
                          <w:bCs/>
                        </w:rPr>
                        <w:t>Enmanuel Magallanes</w:t>
                      </w:r>
                    </w:p>
                    <w:p w14:paraId="61D41E62" w14:textId="12597903" w:rsidR="00920ACB" w:rsidRPr="00920ACB" w:rsidRDefault="00920ACB" w:rsidP="00920ACB">
                      <w:pPr>
                        <w:pStyle w:val="ListParagraph"/>
                        <w:numPr>
                          <w:ilvl w:val="0"/>
                          <w:numId w:val="1"/>
                        </w:numPr>
                        <w:rPr>
                          <w:b w:val="0"/>
                          <w:bCs/>
                        </w:rPr>
                      </w:pPr>
                      <w:r w:rsidRPr="00920ACB">
                        <w:rPr>
                          <w:b w:val="0"/>
                          <w:bCs/>
                        </w:rPr>
                        <w:t>Andrés Vargas</w:t>
                      </w:r>
                    </w:p>
                  </w:txbxContent>
                </v:textbox>
              </v:rect>
            </w:pict>
          </mc:Fallback>
        </mc:AlternateContent>
      </w:r>
      <w:r w:rsidR="00D077E9" w:rsidRPr="003C48B1">
        <w:rPr>
          <w:noProof/>
        </w:rPr>
        <mc:AlternateContent>
          <mc:Choice Requires="wps">
            <w:drawing>
              <wp:anchor distT="0" distB="0" distL="114300" distR="114300" simplePos="0" relativeHeight="251659264" behindDoc="1" locked="0" layoutInCell="1" allowOverlap="1" wp14:anchorId="549144FC" wp14:editId="5D3CB5C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22F8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sidRPr="003C48B1">
        <w:rPr>
          <w:noProof/>
        </w:rPr>
        <mc:AlternateContent>
          <mc:Choice Requires="wps">
            <w:drawing>
              <wp:anchor distT="0" distB="0" distL="114300" distR="114300" simplePos="0" relativeHeight="251660288" behindDoc="1" locked="0" layoutInCell="1" allowOverlap="1" wp14:anchorId="60A4B96C" wp14:editId="2A6A3CA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72FC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3C48B1">
        <w:br w:type="page"/>
      </w:r>
    </w:p>
    <w:sdt>
      <w:sdtPr>
        <w:rPr>
          <w:rFonts w:asciiTheme="minorHAnsi" w:eastAsiaTheme="minorEastAsia" w:hAnsiTheme="minorHAnsi" w:cstheme="minorBidi"/>
          <w:b/>
          <w:color w:val="082A75" w:themeColor="text2"/>
          <w:sz w:val="28"/>
          <w:szCs w:val="22"/>
          <w:lang w:val="es-EC"/>
        </w:rPr>
        <w:id w:val="-1842844401"/>
        <w:docPartObj>
          <w:docPartGallery w:val="Table of Contents"/>
          <w:docPartUnique/>
        </w:docPartObj>
      </w:sdtPr>
      <w:sdtEndPr>
        <w:rPr>
          <w:bCs/>
          <w:noProof/>
        </w:rPr>
      </w:sdtEndPr>
      <w:sdtContent>
        <w:p w14:paraId="499EC286" w14:textId="0F5E2522" w:rsidR="00920ACB" w:rsidRDefault="00920ACB">
          <w:pPr>
            <w:pStyle w:val="TOCHeading"/>
          </w:pPr>
          <w:r>
            <w:t>Conten</w:t>
          </w:r>
          <w:r w:rsidR="00BB3978">
            <w:t>ido</w:t>
          </w:r>
          <w:bookmarkStart w:id="0" w:name="_GoBack"/>
          <w:bookmarkEnd w:id="0"/>
        </w:p>
        <w:p w14:paraId="3D7A9078" w14:textId="3666724B" w:rsidR="00123D28" w:rsidRDefault="00920ACB">
          <w:pPr>
            <w:pStyle w:val="TOC1"/>
            <w:tabs>
              <w:tab w:val="right" w:leader="dot" w:pos="9926"/>
            </w:tabs>
            <w:rPr>
              <w:b w:val="0"/>
              <w:noProof/>
              <w:color w:val="auto"/>
              <w:sz w:val="22"/>
              <w:lang w:val="es-MX" w:eastAsia="es-MX"/>
            </w:rPr>
          </w:pPr>
          <w:r>
            <w:fldChar w:fldCharType="begin"/>
          </w:r>
          <w:r>
            <w:instrText xml:space="preserve"> TOC \o "1-3" \h \z \u </w:instrText>
          </w:r>
          <w:r>
            <w:fldChar w:fldCharType="separate"/>
          </w:r>
          <w:hyperlink w:anchor="_Toc26644260" w:history="1">
            <w:r w:rsidR="00123D28" w:rsidRPr="00EF4428">
              <w:rPr>
                <w:rStyle w:val="Hyperlink"/>
                <w:noProof/>
              </w:rPr>
              <w:t>PROPUESTA</w:t>
            </w:r>
            <w:r w:rsidR="00123D28">
              <w:rPr>
                <w:noProof/>
                <w:webHidden/>
              </w:rPr>
              <w:tab/>
            </w:r>
            <w:r w:rsidR="00123D28">
              <w:rPr>
                <w:noProof/>
                <w:webHidden/>
              </w:rPr>
              <w:fldChar w:fldCharType="begin"/>
            </w:r>
            <w:r w:rsidR="00123D28">
              <w:rPr>
                <w:noProof/>
                <w:webHidden/>
              </w:rPr>
              <w:instrText xml:space="preserve"> PAGEREF _Toc26644260 \h </w:instrText>
            </w:r>
            <w:r w:rsidR="00123D28">
              <w:rPr>
                <w:noProof/>
                <w:webHidden/>
              </w:rPr>
            </w:r>
            <w:r w:rsidR="00123D28">
              <w:rPr>
                <w:noProof/>
                <w:webHidden/>
              </w:rPr>
              <w:fldChar w:fldCharType="separate"/>
            </w:r>
            <w:r w:rsidR="00123D28">
              <w:rPr>
                <w:noProof/>
                <w:webHidden/>
              </w:rPr>
              <w:t>3</w:t>
            </w:r>
            <w:r w:rsidR="00123D28">
              <w:rPr>
                <w:noProof/>
                <w:webHidden/>
              </w:rPr>
              <w:fldChar w:fldCharType="end"/>
            </w:r>
          </w:hyperlink>
        </w:p>
        <w:p w14:paraId="22050DD5" w14:textId="4341BCC3" w:rsidR="00123D28" w:rsidRDefault="00123D28">
          <w:pPr>
            <w:pStyle w:val="TOC2"/>
            <w:tabs>
              <w:tab w:val="right" w:leader="dot" w:pos="9926"/>
            </w:tabs>
            <w:rPr>
              <w:b w:val="0"/>
              <w:noProof/>
              <w:color w:val="auto"/>
              <w:sz w:val="22"/>
              <w:lang w:val="es-MX" w:eastAsia="es-MX"/>
            </w:rPr>
          </w:pPr>
          <w:hyperlink w:anchor="_Toc26644261" w:history="1">
            <w:r w:rsidRPr="00EF4428">
              <w:rPr>
                <w:rStyle w:val="Hyperlink"/>
                <w:noProof/>
              </w:rPr>
              <w:t>Descripción</w:t>
            </w:r>
            <w:r>
              <w:rPr>
                <w:noProof/>
                <w:webHidden/>
              </w:rPr>
              <w:tab/>
            </w:r>
            <w:r>
              <w:rPr>
                <w:noProof/>
                <w:webHidden/>
              </w:rPr>
              <w:fldChar w:fldCharType="begin"/>
            </w:r>
            <w:r>
              <w:rPr>
                <w:noProof/>
                <w:webHidden/>
              </w:rPr>
              <w:instrText xml:space="preserve"> PAGEREF _Toc26644261 \h </w:instrText>
            </w:r>
            <w:r>
              <w:rPr>
                <w:noProof/>
                <w:webHidden/>
              </w:rPr>
            </w:r>
            <w:r>
              <w:rPr>
                <w:noProof/>
                <w:webHidden/>
              </w:rPr>
              <w:fldChar w:fldCharType="separate"/>
            </w:r>
            <w:r>
              <w:rPr>
                <w:noProof/>
                <w:webHidden/>
              </w:rPr>
              <w:t>3</w:t>
            </w:r>
            <w:r>
              <w:rPr>
                <w:noProof/>
                <w:webHidden/>
              </w:rPr>
              <w:fldChar w:fldCharType="end"/>
            </w:r>
          </w:hyperlink>
        </w:p>
        <w:p w14:paraId="36F06DBC" w14:textId="58F5E9C7" w:rsidR="00123D28" w:rsidRDefault="00123D28">
          <w:pPr>
            <w:pStyle w:val="TOC1"/>
            <w:tabs>
              <w:tab w:val="right" w:leader="dot" w:pos="9926"/>
            </w:tabs>
            <w:rPr>
              <w:b w:val="0"/>
              <w:noProof/>
              <w:color w:val="auto"/>
              <w:sz w:val="22"/>
              <w:lang w:val="es-MX" w:eastAsia="es-MX"/>
            </w:rPr>
          </w:pPr>
          <w:hyperlink w:anchor="_Toc26644262" w:history="1">
            <w:r w:rsidRPr="00EF4428">
              <w:rPr>
                <w:rStyle w:val="Hyperlink"/>
                <w:noProof/>
              </w:rPr>
              <w:t>DIAGRAMA DE CASOS DE USOS</w:t>
            </w:r>
            <w:r>
              <w:rPr>
                <w:noProof/>
                <w:webHidden/>
              </w:rPr>
              <w:tab/>
            </w:r>
            <w:r>
              <w:rPr>
                <w:noProof/>
                <w:webHidden/>
              </w:rPr>
              <w:fldChar w:fldCharType="begin"/>
            </w:r>
            <w:r>
              <w:rPr>
                <w:noProof/>
                <w:webHidden/>
              </w:rPr>
              <w:instrText xml:space="preserve"> PAGEREF _Toc26644262 \h </w:instrText>
            </w:r>
            <w:r>
              <w:rPr>
                <w:noProof/>
                <w:webHidden/>
              </w:rPr>
            </w:r>
            <w:r>
              <w:rPr>
                <w:noProof/>
                <w:webHidden/>
              </w:rPr>
              <w:fldChar w:fldCharType="separate"/>
            </w:r>
            <w:r>
              <w:rPr>
                <w:noProof/>
                <w:webHidden/>
              </w:rPr>
              <w:t>4</w:t>
            </w:r>
            <w:r>
              <w:rPr>
                <w:noProof/>
                <w:webHidden/>
              </w:rPr>
              <w:fldChar w:fldCharType="end"/>
            </w:r>
          </w:hyperlink>
        </w:p>
        <w:p w14:paraId="40AE9878" w14:textId="12EC8BA9" w:rsidR="00123D28" w:rsidRDefault="00123D28">
          <w:pPr>
            <w:pStyle w:val="TOC2"/>
            <w:tabs>
              <w:tab w:val="right" w:leader="dot" w:pos="9926"/>
            </w:tabs>
            <w:rPr>
              <w:b w:val="0"/>
              <w:noProof/>
              <w:color w:val="auto"/>
              <w:sz w:val="22"/>
              <w:lang w:val="es-MX" w:eastAsia="es-MX"/>
            </w:rPr>
          </w:pPr>
          <w:hyperlink w:anchor="_Toc26644263" w:history="1">
            <w:r w:rsidRPr="00EF4428">
              <w:rPr>
                <w:rStyle w:val="Hyperlink"/>
                <w:noProof/>
              </w:rPr>
              <w:t>General</w:t>
            </w:r>
            <w:r>
              <w:rPr>
                <w:noProof/>
                <w:webHidden/>
              </w:rPr>
              <w:tab/>
            </w:r>
            <w:r>
              <w:rPr>
                <w:noProof/>
                <w:webHidden/>
              </w:rPr>
              <w:fldChar w:fldCharType="begin"/>
            </w:r>
            <w:r>
              <w:rPr>
                <w:noProof/>
                <w:webHidden/>
              </w:rPr>
              <w:instrText xml:space="preserve"> PAGEREF _Toc26644263 \h </w:instrText>
            </w:r>
            <w:r>
              <w:rPr>
                <w:noProof/>
                <w:webHidden/>
              </w:rPr>
            </w:r>
            <w:r>
              <w:rPr>
                <w:noProof/>
                <w:webHidden/>
              </w:rPr>
              <w:fldChar w:fldCharType="separate"/>
            </w:r>
            <w:r>
              <w:rPr>
                <w:noProof/>
                <w:webHidden/>
              </w:rPr>
              <w:t>4</w:t>
            </w:r>
            <w:r>
              <w:rPr>
                <w:noProof/>
                <w:webHidden/>
              </w:rPr>
              <w:fldChar w:fldCharType="end"/>
            </w:r>
          </w:hyperlink>
        </w:p>
        <w:p w14:paraId="051BFEE7" w14:textId="302E2F59" w:rsidR="00123D28" w:rsidRDefault="00123D28">
          <w:pPr>
            <w:pStyle w:val="TOC2"/>
            <w:tabs>
              <w:tab w:val="right" w:leader="dot" w:pos="9926"/>
            </w:tabs>
            <w:rPr>
              <w:b w:val="0"/>
              <w:noProof/>
              <w:color w:val="auto"/>
              <w:sz w:val="22"/>
              <w:lang w:val="es-MX" w:eastAsia="es-MX"/>
            </w:rPr>
          </w:pPr>
          <w:hyperlink w:anchor="_Toc26644264" w:history="1">
            <w:r w:rsidRPr="00EF4428">
              <w:rPr>
                <w:rStyle w:val="Hyperlink"/>
                <w:noProof/>
                <w:lang w:val="es-MX"/>
              </w:rPr>
              <w:t>Especificación 1: Registrar Vendedor</w:t>
            </w:r>
            <w:r>
              <w:rPr>
                <w:noProof/>
                <w:webHidden/>
              </w:rPr>
              <w:tab/>
            </w:r>
            <w:r>
              <w:rPr>
                <w:noProof/>
                <w:webHidden/>
              </w:rPr>
              <w:fldChar w:fldCharType="begin"/>
            </w:r>
            <w:r>
              <w:rPr>
                <w:noProof/>
                <w:webHidden/>
              </w:rPr>
              <w:instrText xml:space="preserve"> PAGEREF _Toc26644264 \h </w:instrText>
            </w:r>
            <w:r>
              <w:rPr>
                <w:noProof/>
                <w:webHidden/>
              </w:rPr>
            </w:r>
            <w:r>
              <w:rPr>
                <w:noProof/>
                <w:webHidden/>
              </w:rPr>
              <w:fldChar w:fldCharType="separate"/>
            </w:r>
            <w:r>
              <w:rPr>
                <w:noProof/>
                <w:webHidden/>
              </w:rPr>
              <w:t>5</w:t>
            </w:r>
            <w:r>
              <w:rPr>
                <w:noProof/>
                <w:webHidden/>
              </w:rPr>
              <w:fldChar w:fldCharType="end"/>
            </w:r>
          </w:hyperlink>
        </w:p>
        <w:p w14:paraId="1E0E8616" w14:textId="671C278A" w:rsidR="00123D28" w:rsidRDefault="00123D28">
          <w:pPr>
            <w:pStyle w:val="TOC2"/>
            <w:tabs>
              <w:tab w:val="right" w:leader="dot" w:pos="9926"/>
            </w:tabs>
            <w:rPr>
              <w:b w:val="0"/>
              <w:noProof/>
              <w:color w:val="auto"/>
              <w:sz w:val="22"/>
              <w:lang w:val="es-MX" w:eastAsia="es-MX"/>
            </w:rPr>
          </w:pPr>
          <w:hyperlink w:anchor="_Toc26644265" w:history="1">
            <w:r w:rsidRPr="00EF4428">
              <w:rPr>
                <w:rStyle w:val="Hyperlink"/>
                <w:noProof/>
                <w:lang w:val="en-US"/>
              </w:rPr>
              <w:t>Especificación 2: Realizar Reporte</w:t>
            </w:r>
            <w:r>
              <w:rPr>
                <w:noProof/>
                <w:webHidden/>
              </w:rPr>
              <w:tab/>
            </w:r>
            <w:r>
              <w:rPr>
                <w:noProof/>
                <w:webHidden/>
              </w:rPr>
              <w:fldChar w:fldCharType="begin"/>
            </w:r>
            <w:r>
              <w:rPr>
                <w:noProof/>
                <w:webHidden/>
              </w:rPr>
              <w:instrText xml:space="preserve"> PAGEREF _Toc26644265 \h </w:instrText>
            </w:r>
            <w:r>
              <w:rPr>
                <w:noProof/>
                <w:webHidden/>
              </w:rPr>
            </w:r>
            <w:r>
              <w:rPr>
                <w:noProof/>
                <w:webHidden/>
              </w:rPr>
              <w:fldChar w:fldCharType="separate"/>
            </w:r>
            <w:r>
              <w:rPr>
                <w:noProof/>
                <w:webHidden/>
              </w:rPr>
              <w:t>5</w:t>
            </w:r>
            <w:r>
              <w:rPr>
                <w:noProof/>
                <w:webHidden/>
              </w:rPr>
              <w:fldChar w:fldCharType="end"/>
            </w:r>
          </w:hyperlink>
        </w:p>
        <w:p w14:paraId="2E3ACD3D" w14:textId="74978787" w:rsidR="00123D28" w:rsidRDefault="00123D28">
          <w:pPr>
            <w:pStyle w:val="TOC2"/>
            <w:tabs>
              <w:tab w:val="right" w:leader="dot" w:pos="9926"/>
            </w:tabs>
            <w:rPr>
              <w:b w:val="0"/>
              <w:noProof/>
              <w:color w:val="auto"/>
              <w:sz w:val="22"/>
              <w:lang w:val="es-MX" w:eastAsia="es-MX"/>
            </w:rPr>
          </w:pPr>
          <w:hyperlink w:anchor="_Toc26644266" w:history="1">
            <w:r w:rsidRPr="00EF4428">
              <w:rPr>
                <w:rStyle w:val="Hyperlink"/>
                <w:noProof/>
                <w:lang w:val="en-US"/>
              </w:rPr>
              <w:t>Especificación 3: Registrar Vendedor</w:t>
            </w:r>
            <w:r>
              <w:rPr>
                <w:noProof/>
                <w:webHidden/>
              </w:rPr>
              <w:tab/>
            </w:r>
            <w:r>
              <w:rPr>
                <w:noProof/>
                <w:webHidden/>
              </w:rPr>
              <w:fldChar w:fldCharType="begin"/>
            </w:r>
            <w:r>
              <w:rPr>
                <w:noProof/>
                <w:webHidden/>
              </w:rPr>
              <w:instrText xml:space="preserve"> PAGEREF _Toc26644266 \h </w:instrText>
            </w:r>
            <w:r>
              <w:rPr>
                <w:noProof/>
                <w:webHidden/>
              </w:rPr>
            </w:r>
            <w:r>
              <w:rPr>
                <w:noProof/>
                <w:webHidden/>
              </w:rPr>
              <w:fldChar w:fldCharType="separate"/>
            </w:r>
            <w:r>
              <w:rPr>
                <w:noProof/>
                <w:webHidden/>
              </w:rPr>
              <w:t>6</w:t>
            </w:r>
            <w:r>
              <w:rPr>
                <w:noProof/>
                <w:webHidden/>
              </w:rPr>
              <w:fldChar w:fldCharType="end"/>
            </w:r>
          </w:hyperlink>
        </w:p>
        <w:p w14:paraId="20E06F6F" w14:textId="2B8FCF6B" w:rsidR="00123D28" w:rsidRDefault="00123D28">
          <w:pPr>
            <w:pStyle w:val="TOC1"/>
            <w:tabs>
              <w:tab w:val="right" w:leader="dot" w:pos="9926"/>
            </w:tabs>
            <w:rPr>
              <w:b w:val="0"/>
              <w:noProof/>
              <w:color w:val="auto"/>
              <w:sz w:val="22"/>
              <w:lang w:val="es-MX" w:eastAsia="es-MX"/>
            </w:rPr>
          </w:pPr>
          <w:hyperlink w:anchor="_Toc26644267" w:history="1">
            <w:r w:rsidRPr="00EF4428">
              <w:rPr>
                <w:rStyle w:val="Hyperlink"/>
                <w:noProof/>
              </w:rPr>
              <w:t>DIAGRAMA DE CLASES</w:t>
            </w:r>
            <w:r>
              <w:rPr>
                <w:noProof/>
                <w:webHidden/>
              </w:rPr>
              <w:tab/>
            </w:r>
            <w:r>
              <w:rPr>
                <w:noProof/>
                <w:webHidden/>
              </w:rPr>
              <w:fldChar w:fldCharType="begin"/>
            </w:r>
            <w:r>
              <w:rPr>
                <w:noProof/>
                <w:webHidden/>
              </w:rPr>
              <w:instrText xml:space="preserve"> PAGEREF _Toc26644267 \h </w:instrText>
            </w:r>
            <w:r>
              <w:rPr>
                <w:noProof/>
                <w:webHidden/>
              </w:rPr>
            </w:r>
            <w:r>
              <w:rPr>
                <w:noProof/>
                <w:webHidden/>
              </w:rPr>
              <w:fldChar w:fldCharType="separate"/>
            </w:r>
            <w:r>
              <w:rPr>
                <w:noProof/>
                <w:webHidden/>
              </w:rPr>
              <w:t>7</w:t>
            </w:r>
            <w:r>
              <w:rPr>
                <w:noProof/>
                <w:webHidden/>
              </w:rPr>
              <w:fldChar w:fldCharType="end"/>
            </w:r>
          </w:hyperlink>
        </w:p>
        <w:p w14:paraId="5D1FB9BB" w14:textId="61B90CF2" w:rsidR="00123D28" w:rsidRDefault="00123D28">
          <w:pPr>
            <w:pStyle w:val="TOC2"/>
            <w:tabs>
              <w:tab w:val="right" w:leader="dot" w:pos="9926"/>
            </w:tabs>
            <w:rPr>
              <w:b w:val="0"/>
              <w:noProof/>
              <w:color w:val="auto"/>
              <w:sz w:val="22"/>
              <w:lang w:val="es-MX" w:eastAsia="es-MX"/>
            </w:rPr>
          </w:pPr>
          <w:hyperlink w:anchor="_Toc26644268" w:history="1">
            <w:r w:rsidRPr="00EF4428">
              <w:rPr>
                <w:rStyle w:val="Hyperlink"/>
                <w:noProof/>
              </w:rPr>
              <w:t>Modelo</w:t>
            </w:r>
            <w:r>
              <w:rPr>
                <w:noProof/>
                <w:webHidden/>
              </w:rPr>
              <w:tab/>
            </w:r>
            <w:r>
              <w:rPr>
                <w:noProof/>
                <w:webHidden/>
              </w:rPr>
              <w:fldChar w:fldCharType="begin"/>
            </w:r>
            <w:r>
              <w:rPr>
                <w:noProof/>
                <w:webHidden/>
              </w:rPr>
              <w:instrText xml:space="preserve"> PAGEREF _Toc26644268 \h </w:instrText>
            </w:r>
            <w:r>
              <w:rPr>
                <w:noProof/>
                <w:webHidden/>
              </w:rPr>
            </w:r>
            <w:r>
              <w:rPr>
                <w:noProof/>
                <w:webHidden/>
              </w:rPr>
              <w:fldChar w:fldCharType="separate"/>
            </w:r>
            <w:r>
              <w:rPr>
                <w:noProof/>
                <w:webHidden/>
              </w:rPr>
              <w:t>7</w:t>
            </w:r>
            <w:r>
              <w:rPr>
                <w:noProof/>
                <w:webHidden/>
              </w:rPr>
              <w:fldChar w:fldCharType="end"/>
            </w:r>
          </w:hyperlink>
        </w:p>
        <w:p w14:paraId="252534EB" w14:textId="4C265C44" w:rsidR="00123D28" w:rsidRDefault="00123D28">
          <w:pPr>
            <w:pStyle w:val="TOC2"/>
            <w:tabs>
              <w:tab w:val="right" w:leader="dot" w:pos="9926"/>
            </w:tabs>
            <w:rPr>
              <w:b w:val="0"/>
              <w:noProof/>
              <w:color w:val="auto"/>
              <w:sz w:val="22"/>
              <w:lang w:val="es-MX" w:eastAsia="es-MX"/>
            </w:rPr>
          </w:pPr>
          <w:hyperlink w:anchor="_Toc26644269" w:history="1">
            <w:r w:rsidRPr="00EF4428">
              <w:rPr>
                <w:rStyle w:val="Hyperlink"/>
                <w:noProof/>
                <w:lang w:val="en-US"/>
              </w:rPr>
              <w:t>Vistas</w:t>
            </w:r>
            <w:r>
              <w:rPr>
                <w:noProof/>
                <w:webHidden/>
              </w:rPr>
              <w:tab/>
            </w:r>
            <w:r>
              <w:rPr>
                <w:noProof/>
                <w:webHidden/>
              </w:rPr>
              <w:fldChar w:fldCharType="begin"/>
            </w:r>
            <w:r>
              <w:rPr>
                <w:noProof/>
                <w:webHidden/>
              </w:rPr>
              <w:instrText xml:space="preserve"> PAGEREF _Toc26644269 \h </w:instrText>
            </w:r>
            <w:r>
              <w:rPr>
                <w:noProof/>
                <w:webHidden/>
              </w:rPr>
            </w:r>
            <w:r>
              <w:rPr>
                <w:noProof/>
                <w:webHidden/>
              </w:rPr>
              <w:fldChar w:fldCharType="separate"/>
            </w:r>
            <w:r>
              <w:rPr>
                <w:noProof/>
                <w:webHidden/>
              </w:rPr>
              <w:t>8</w:t>
            </w:r>
            <w:r>
              <w:rPr>
                <w:noProof/>
                <w:webHidden/>
              </w:rPr>
              <w:fldChar w:fldCharType="end"/>
            </w:r>
          </w:hyperlink>
        </w:p>
        <w:p w14:paraId="1F6BEA1F" w14:textId="795FC9CD" w:rsidR="00123D28" w:rsidRDefault="00123D28">
          <w:pPr>
            <w:pStyle w:val="TOC2"/>
            <w:tabs>
              <w:tab w:val="right" w:leader="dot" w:pos="9926"/>
            </w:tabs>
            <w:rPr>
              <w:b w:val="0"/>
              <w:noProof/>
              <w:color w:val="auto"/>
              <w:sz w:val="22"/>
              <w:lang w:val="es-MX" w:eastAsia="es-MX"/>
            </w:rPr>
          </w:pPr>
          <w:hyperlink w:anchor="_Toc26644270" w:history="1">
            <w:r w:rsidRPr="00EF4428">
              <w:rPr>
                <w:rStyle w:val="Hyperlink"/>
                <w:noProof/>
              </w:rPr>
              <w:t>Controlador</w:t>
            </w:r>
            <w:r>
              <w:rPr>
                <w:noProof/>
                <w:webHidden/>
              </w:rPr>
              <w:tab/>
            </w:r>
            <w:r>
              <w:rPr>
                <w:noProof/>
                <w:webHidden/>
              </w:rPr>
              <w:fldChar w:fldCharType="begin"/>
            </w:r>
            <w:r>
              <w:rPr>
                <w:noProof/>
                <w:webHidden/>
              </w:rPr>
              <w:instrText xml:space="preserve"> PAGEREF _Toc26644270 \h </w:instrText>
            </w:r>
            <w:r>
              <w:rPr>
                <w:noProof/>
                <w:webHidden/>
              </w:rPr>
            </w:r>
            <w:r>
              <w:rPr>
                <w:noProof/>
                <w:webHidden/>
              </w:rPr>
              <w:fldChar w:fldCharType="separate"/>
            </w:r>
            <w:r>
              <w:rPr>
                <w:noProof/>
                <w:webHidden/>
              </w:rPr>
              <w:t>9</w:t>
            </w:r>
            <w:r>
              <w:rPr>
                <w:noProof/>
                <w:webHidden/>
              </w:rPr>
              <w:fldChar w:fldCharType="end"/>
            </w:r>
          </w:hyperlink>
        </w:p>
        <w:p w14:paraId="0A017D6F" w14:textId="010491C4" w:rsidR="00123D28" w:rsidRDefault="00123D28">
          <w:pPr>
            <w:pStyle w:val="TOC1"/>
            <w:tabs>
              <w:tab w:val="right" w:leader="dot" w:pos="9926"/>
            </w:tabs>
            <w:rPr>
              <w:b w:val="0"/>
              <w:noProof/>
              <w:color w:val="auto"/>
              <w:sz w:val="22"/>
              <w:lang w:val="es-MX" w:eastAsia="es-MX"/>
            </w:rPr>
          </w:pPr>
          <w:hyperlink w:anchor="_Toc26644271" w:history="1">
            <w:r w:rsidRPr="00EF4428">
              <w:rPr>
                <w:rStyle w:val="Hyperlink"/>
                <w:noProof/>
              </w:rPr>
              <w:t>DIAGRAMA DE SECUENCIAS</w:t>
            </w:r>
            <w:r>
              <w:rPr>
                <w:noProof/>
                <w:webHidden/>
              </w:rPr>
              <w:tab/>
            </w:r>
            <w:r>
              <w:rPr>
                <w:noProof/>
                <w:webHidden/>
              </w:rPr>
              <w:fldChar w:fldCharType="begin"/>
            </w:r>
            <w:r>
              <w:rPr>
                <w:noProof/>
                <w:webHidden/>
              </w:rPr>
              <w:instrText xml:space="preserve"> PAGEREF _Toc26644271 \h </w:instrText>
            </w:r>
            <w:r>
              <w:rPr>
                <w:noProof/>
                <w:webHidden/>
              </w:rPr>
            </w:r>
            <w:r>
              <w:rPr>
                <w:noProof/>
                <w:webHidden/>
              </w:rPr>
              <w:fldChar w:fldCharType="separate"/>
            </w:r>
            <w:r>
              <w:rPr>
                <w:noProof/>
                <w:webHidden/>
              </w:rPr>
              <w:t>10</w:t>
            </w:r>
            <w:r>
              <w:rPr>
                <w:noProof/>
                <w:webHidden/>
              </w:rPr>
              <w:fldChar w:fldCharType="end"/>
            </w:r>
          </w:hyperlink>
        </w:p>
        <w:p w14:paraId="7635BA73" w14:textId="43E13B63" w:rsidR="00123D28" w:rsidRDefault="00123D28">
          <w:pPr>
            <w:pStyle w:val="TOC2"/>
            <w:tabs>
              <w:tab w:val="right" w:leader="dot" w:pos="9926"/>
            </w:tabs>
            <w:rPr>
              <w:b w:val="0"/>
              <w:noProof/>
              <w:color w:val="auto"/>
              <w:sz w:val="22"/>
              <w:lang w:val="es-MX" w:eastAsia="es-MX"/>
            </w:rPr>
          </w:pPr>
          <w:hyperlink w:anchor="_Toc26644272" w:history="1">
            <w:r w:rsidRPr="00EF4428">
              <w:rPr>
                <w:rStyle w:val="Hyperlink"/>
                <w:noProof/>
              </w:rPr>
              <w:t>Ingresar al sistema (Cliente)</w:t>
            </w:r>
            <w:r>
              <w:rPr>
                <w:noProof/>
                <w:webHidden/>
              </w:rPr>
              <w:tab/>
            </w:r>
            <w:r>
              <w:rPr>
                <w:noProof/>
                <w:webHidden/>
              </w:rPr>
              <w:fldChar w:fldCharType="begin"/>
            </w:r>
            <w:r>
              <w:rPr>
                <w:noProof/>
                <w:webHidden/>
              </w:rPr>
              <w:instrText xml:space="preserve"> PAGEREF _Toc26644272 \h </w:instrText>
            </w:r>
            <w:r>
              <w:rPr>
                <w:noProof/>
                <w:webHidden/>
              </w:rPr>
            </w:r>
            <w:r>
              <w:rPr>
                <w:noProof/>
                <w:webHidden/>
              </w:rPr>
              <w:fldChar w:fldCharType="separate"/>
            </w:r>
            <w:r>
              <w:rPr>
                <w:noProof/>
                <w:webHidden/>
              </w:rPr>
              <w:t>10</w:t>
            </w:r>
            <w:r>
              <w:rPr>
                <w:noProof/>
                <w:webHidden/>
              </w:rPr>
              <w:fldChar w:fldCharType="end"/>
            </w:r>
          </w:hyperlink>
        </w:p>
        <w:p w14:paraId="063ED7A6" w14:textId="2DB78EF9" w:rsidR="00123D28" w:rsidRDefault="00123D28">
          <w:pPr>
            <w:pStyle w:val="TOC2"/>
            <w:tabs>
              <w:tab w:val="right" w:leader="dot" w:pos="9926"/>
            </w:tabs>
            <w:rPr>
              <w:b w:val="0"/>
              <w:noProof/>
              <w:color w:val="auto"/>
              <w:sz w:val="22"/>
              <w:lang w:val="es-MX" w:eastAsia="es-MX"/>
            </w:rPr>
          </w:pPr>
          <w:hyperlink w:anchor="_Toc26644273" w:history="1">
            <w:r w:rsidRPr="00EF4428">
              <w:rPr>
                <w:rStyle w:val="Hyperlink"/>
                <w:noProof/>
                <w:lang w:val="en-US"/>
              </w:rPr>
              <w:t>Crear reporte cliente</w:t>
            </w:r>
            <w:r>
              <w:rPr>
                <w:noProof/>
                <w:webHidden/>
              </w:rPr>
              <w:tab/>
            </w:r>
            <w:r>
              <w:rPr>
                <w:noProof/>
                <w:webHidden/>
              </w:rPr>
              <w:fldChar w:fldCharType="begin"/>
            </w:r>
            <w:r>
              <w:rPr>
                <w:noProof/>
                <w:webHidden/>
              </w:rPr>
              <w:instrText xml:space="preserve"> PAGEREF _Toc26644273 \h </w:instrText>
            </w:r>
            <w:r>
              <w:rPr>
                <w:noProof/>
                <w:webHidden/>
              </w:rPr>
            </w:r>
            <w:r>
              <w:rPr>
                <w:noProof/>
                <w:webHidden/>
              </w:rPr>
              <w:fldChar w:fldCharType="separate"/>
            </w:r>
            <w:r>
              <w:rPr>
                <w:noProof/>
                <w:webHidden/>
              </w:rPr>
              <w:t>11</w:t>
            </w:r>
            <w:r>
              <w:rPr>
                <w:noProof/>
                <w:webHidden/>
              </w:rPr>
              <w:fldChar w:fldCharType="end"/>
            </w:r>
          </w:hyperlink>
        </w:p>
        <w:p w14:paraId="33E3B72C" w14:textId="39035E89" w:rsidR="00123D28" w:rsidRDefault="00123D28">
          <w:pPr>
            <w:pStyle w:val="TOC2"/>
            <w:tabs>
              <w:tab w:val="right" w:leader="dot" w:pos="9926"/>
            </w:tabs>
            <w:rPr>
              <w:b w:val="0"/>
              <w:noProof/>
              <w:color w:val="auto"/>
              <w:sz w:val="22"/>
              <w:lang w:val="es-MX" w:eastAsia="es-MX"/>
            </w:rPr>
          </w:pPr>
          <w:hyperlink w:anchor="_Toc26644274" w:history="1">
            <w:r w:rsidRPr="00EF4428">
              <w:rPr>
                <w:rStyle w:val="Hyperlink"/>
                <w:noProof/>
              </w:rPr>
              <w:t>Registrar cliente</w:t>
            </w:r>
            <w:r w:rsidRPr="00EF4428">
              <w:rPr>
                <w:rStyle w:val="Hyperlink"/>
                <w:noProof/>
                <w:lang w:val="en-US"/>
              </w:rPr>
              <w:t xml:space="preserve"> </w:t>
            </w:r>
            <w:r>
              <w:rPr>
                <w:noProof/>
                <w:webHidden/>
              </w:rPr>
              <w:tab/>
            </w:r>
            <w:r>
              <w:rPr>
                <w:noProof/>
                <w:webHidden/>
              </w:rPr>
              <w:fldChar w:fldCharType="begin"/>
            </w:r>
            <w:r>
              <w:rPr>
                <w:noProof/>
                <w:webHidden/>
              </w:rPr>
              <w:instrText xml:space="preserve"> PAGEREF _Toc26644274 \h </w:instrText>
            </w:r>
            <w:r>
              <w:rPr>
                <w:noProof/>
                <w:webHidden/>
              </w:rPr>
            </w:r>
            <w:r>
              <w:rPr>
                <w:noProof/>
                <w:webHidden/>
              </w:rPr>
              <w:fldChar w:fldCharType="separate"/>
            </w:r>
            <w:r>
              <w:rPr>
                <w:noProof/>
                <w:webHidden/>
              </w:rPr>
              <w:t>12</w:t>
            </w:r>
            <w:r>
              <w:rPr>
                <w:noProof/>
                <w:webHidden/>
              </w:rPr>
              <w:fldChar w:fldCharType="end"/>
            </w:r>
          </w:hyperlink>
        </w:p>
        <w:p w14:paraId="41F6F1D8" w14:textId="0EF283C4" w:rsidR="00123D28" w:rsidRDefault="00123D28">
          <w:pPr>
            <w:pStyle w:val="TOC2"/>
            <w:tabs>
              <w:tab w:val="right" w:leader="dot" w:pos="9926"/>
            </w:tabs>
            <w:rPr>
              <w:b w:val="0"/>
              <w:noProof/>
              <w:color w:val="auto"/>
              <w:sz w:val="22"/>
              <w:lang w:val="es-MX" w:eastAsia="es-MX"/>
            </w:rPr>
          </w:pPr>
          <w:hyperlink w:anchor="_Toc26644275" w:history="1">
            <w:r w:rsidRPr="00EF4428">
              <w:rPr>
                <w:rStyle w:val="Hyperlink"/>
                <w:noProof/>
                <w:lang w:val="en-US"/>
              </w:rPr>
              <w:t xml:space="preserve">Registrar </w:t>
            </w:r>
            <w:r w:rsidRPr="00EF4428">
              <w:rPr>
                <w:rStyle w:val="Hyperlink"/>
                <w:noProof/>
              </w:rPr>
              <w:t>vendedor</w:t>
            </w:r>
            <w:r w:rsidRPr="00EF4428">
              <w:rPr>
                <w:rStyle w:val="Hyperlink"/>
                <w:noProof/>
                <w:lang w:val="en-US"/>
              </w:rPr>
              <w:t xml:space="preserve"> </w:t>
            </w:r>
            <w:r>
              <w:rPr>
                <w:noProof/>
                <w:webHidden/>
              </w:rPr>
              <w:tab/>
            </w:r>
            <w:r>
              <w:rPr>
                <w:noProof/>
                <w:webHidden/>
              </w:rPr>
              <w:fldChar w:fldCharType="begin"/>
            </w:r>
            <w:r>
              <w:rPr>
                <w:noProof/>
                <w:webHidden/>
              </w:rPr>
              <w:instrText xml:space="preserve"> PAGEREF _Toc26644275 \h </w:instrText>
            </w:r>
            <w:r>
              <w:rPr>
                <w:noProof/>
                <w:webHidden/>
              </w:rPr>
            </w:r>
            <w:r>
              <w:rPr>
                <w:noProof/>
                <w:webHidden/>
              </w:rPr>
              <w:fldChar w:fldCharType="separate"/>
            </w:r>
            <w:r>
              <w:rPr>
                <w:noProof/>
                <w:webHidden/>
              </w:rPr>
              <w:t>13</w:t>
            </w:r>
            <w:r>
              <w:rPr>
                <w:noProof/>
                <w:webHidden/>
              </w:rPr>
              <w:fldChar w:fldCharType="end"/>
            </w:r>
          </w:hyperlink>
        </w:p>
        <w:p w14:paraId="39A8C3A9" w14:textId="12763DB4" w:rsidR="00123D28" w:rsidRDefault="00123D28">
          <w:pPr>
            <w:pStyle w:val="TOC2"/>
            <w:tabs>
              <w:tab w:val="right" w:leader="dot" w:pos="9926"/>
            </w:tabs>
            <w:rPr>
              <w:b w:val="0"/>
              <w:noProof/>
              <w:color w:val="auto"/>
              <w:sz w:val="22"/>
              <w:lang w:val="es-MX" w:eastAsia="es-MX"/>
            </w:rPr>
          </w:pPr>
          <w:hyperlink w:anchor="_Toc26644276" w:history="1">
            <w:r w:rsidRPr="00EF4428">
              <w:rPr>
                <w:rStyle w:val="Hyperlink"/>
                <w:noProof/>
              </w:rPr>
              <w:t>Diseñar casa</w:t>
            </w:r>
            <w:r>
              <w:rPr>
                <w:noProof/>
                <w:webHidden/>
              </w:rPr>
              <w:tab/>
            </w:r>
            <w:r>
              <w:rPr>
                <w:noProof/>
                <w:webHidden/>
              </w:rPr>
              <w:fldChar w:fldCharType="begin"/>
            </w:r>
            <w:r>
              <w:rPr>
                <w:noProof/>
                <w:webHidden/>
              </w:rPr>
              <w:instrText xml:space="preserve"> PAGEREF _Toc26644276 \h </w:instrText>
            </w:r>
            <w:r>
              <w:rPr>
                <w:noProof/>
                <w:webHidden/>
              </w:rPr>
            </w:r>
            <w:r>
              <w:rPr>
                <w:noProof/>
                <w:webHidden/>
              </w:rPr>
              <w:fldChar w:fldCharType="separate"/>
            </w:r>
            <w:r>
              <w:rPr>
                <w:noProof/>
                <w:webHidden/>
              </w:rPr>
              <w:t>14</w:t>
            </w:r>
            <w:r>
              <w:rPr>
                <w:noProof/>
                <w:webHidden/>
              </w:rPr>
              <w:fldChar w:fldCharType="end"/>
            </w:r>
          </w:hyperlink>
        </w:p>
        <w:p w14:paraId="1A66FC38" w14:textId="7988FA5F" w:rsidR="00123D28" w:rsidRDefault="00123D28">
          <w:pPr>
            <w:pStyle w:val="TOC1"/>
            <w:tabs>
              <w:tab w:val="right" w:leader="dot" w:pos="9926"/>
            </w:tabs>
            <w:rPr>
              <w:b w:val="0"/>
              <w:noProof/>
              <w:color w:val="auto"/>
              <w:sz w:val="22"/>
              <w:lang w:val="es-MX" w:eastAsia="es-MX"/>
            </w:rPr>
          </w:pPr>
          <w:hyperlink w:anchor="_Toc26644277" w:history="1">
            <w:r w:rsidRPr="00EF4428">
              <w:rPr>
                <w:rStyle w:val="Hyperlink"/>
                <w:noProof/>
              </w:rPr>
              <w:t>MODELO FÍSICO (BASE DE DATOS)</w:t>
            </w:r>
            <w:r>
              <w:rPr>
                <w:noProof/>
                <w:webHidden/>
              </w:rPr>
              <w:tab/>
            </w:r>
            <w:r>
              <w:rPr>
                <w:noProof/>
                <w:webHidden/>
              </w:rPr>
              <w:fldChar w:fldCharType="begin"/>
            </w:r>
            <w:r>
              <w:rPr>
                <w:noProof/>
                <w:webHidden/>
              </w:rPr>
              <w:instrText xml:space="preserve"> PAGEREF _Toc26644277 \h </w:instrText>
            </w:r>
            <w:r>
              <w:rPr>
                <w:noProof/>
                <w:webHidden/>
              </w:rPr>
            </w:r>
            <w:r>
              <w:rPr>
                <w:noProof/>
                <w:webHidden/>
              </w:rPr>
              <w:fldChar w:fldCharType="separate"/>
            </w:r>
            <w:r>
              <w:rPr>
                <w:noProof/>
                <w:webHidden/>
              </w:rPr>
              <w:t>15</w:t>
            </w:r>
            <w:r>
              <w:rPr>
                <w:noProof/>
                <w:webHidden/>
              </w:rPr>
              <w:fldChar w:fldCharType="end"/>
            </w:r>
          </w:hyperlink>
        </w:p>
        <w:p w14:paraId="7BE6B14E" w14:textId="1FD6E3E2" w:rsidR="00123D28" w:rsidRDefault="00123D28">
          <w:pPr>
            <w:pStyle w:val="TOC2"/>
            <w:tabs>
              <w:tab w:val="right" w:leader="dot" w:pos="9926"/>
            </w:tabs>
            <w:rPr>
              <w:b w:val="0"/>
              <w:noProof/>
              <w:color w:val="auto"/>
              <w:sz w:val="22"/>
              <w:lang w:val="es-MX" w:eastAsia="es-MX"/>
            </w:rPr>
          </w:pPr>
          <w:hyperlink w:anchor="_Toc26644278" w:history="1">
            <w:r w:rsidRPr="00EF4428">
              <w:rPr>
                <w:rStyle w:val="Hyperlink"/>
                <w:noProof/>
                <w:lang w:val="en-US"/>
              </w:rPr>
              <w:t>General</w:t>
            </w:r>
            <w:r>
              <w:rPr>
                <w:noProof/>
                <w:webHidden/>
              </w:rPr>
              <w:tab/>
            </w:r>
            <w:r>
              <w:rPr>
                <w:noProof/>
                <w:webHidden/>
              </w:rPr>
              <w:fldChar w:fldCharType="begin"/>
            </w:r>
            <w:r>
              <w:rPr>
                <w:noProof/>
                <w:webHidden/>
              </w:rPr>
              <w:instrText xml:space="preserve"> PAGEREF _Toc26644278 \h </w:instrText>
            </w:r>
            <w:r>
              <w:rPr>
                <w:noProof/>
                <w:webHidden/>
              </w:rPr>
            </w:r>
            <w:r>
              <w:rPr>
                <w:noProof/>
                <w:webHidden/>
              </w:rPr>
              <w:fldChar w:fldCharType="separate"/>
            </w:r>
            <w:r>
              <w:rPr>
                <w:noProof/>
                <w:webHidden/>
              </w:rPr>
              <w:t>15</w:t>
            </w:r>
            <w:r>
              <w:rPr>
                <w:noProof/>
                <w:webHidden/>
              </w:rPr>
              <w:fldChar w:fldCharType="end"/>
            </w:r>
          </w:hyperlink>
        </w:p>
        <w:p w14:paraId="300FB0FE" w14:textId="5C2CE9AE" w:rsidR="00920ACB" w:rsidRDefault="00920ACB" w:rsidP="00920ACB">
          <w:r>
            <w:rPr>
              <w:bCs/>
              <w:noProof/>
            </w:rPr>
            <w:fldChar w:fldCharType="end"/>
          </w:r>
        </w:p>
      </w:sdtContent>
    </w:sdt>
    <w:p w14:paraId="2AD0144F" w14:textId="627222B8" w:rsidR="00920ACB" w:rsidRPr="00920ACB" w:rsidRDefault="00920ACB" w:rsidP="00920ACB">
      <w:pPr>
        <w:spacing w:after="200"/>
        <w:rPr>
          <w:rFonts w:asciiTheme="majorHAnsi" w:eastAsiaTheme="majorEastAsia" w:hAnsiTheme="majorHAnsi" w:cstheme="majorBidi"/>
          <w:color w:val="061F57" w:themeColor="text2" w:themeShade="BF"/>
          <w:kern w:val="28"/>
          <w:sz w:val="52"/>
          <w:szCs w:val="32"/>
        </w:rPr>
      </w:pPr>
      <w:r>
        <w:br w:type="page"/>
      </w:r>
    </w:p>
    <w:tbl>
      <w:tblPr>
        <w:tblStyle w:val="TableGridLight"/>
        <w:tblpPr w:leftFromText="141" w:rightFromText="141" w:vertAnchor="text" w:horzAnchor="margin" w:tblpY="-395"/>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916"/>
      </w:tblGrid>
      <w:tr w:rsidR="0041613C" w14:paraId="59C9A76B" w14:textId="77777777" w:rsidTr="008C78C2">
        <w:trPr>
          <w:trHeight w:val="3546"/>
        </w:trPr>
        <w:tc>
          <w:tcPr>
            <w:tcW w:w="10206" w:type="dxa"/>
          </w:tcPr>
          <w:bookmarkStart w:id="1" w:name="_Toc26644260" w:displacedByCustomXml="next"/>
          <w:sdt>
            <w:sdtPr>
              <w:rPr>
                <w:rFonts w:asciiTheme="minorHAnsi" w:hAnsiTheme="minorHAnsi"/>
                <w:b w:val="0"/>
                <w:color w:val="082A75" w:themeColor="text2"/>
                <w:kern w:val="0"/>
                <w:sz w:val="36"/>
                <w:szCs w:val="26"/>
              </w:rPr>
              <w:id w:val="1660650702"/>
              <w:placeholder>
                <w:docPart w:val="77DF91F6D121499B8D112462979C6FCC"/>
              </w:placeholder>
              <w15:dataBinding w:prefixMappings="xmlns:ns0='http://schemas.microsoft.com/temp/samples' " w:xpath="/ns0:employees[1]/ns0:employee[1]/ns0:CompanyName[1]" w:storeItemID="{00000000-0000-0000-0000-000000000000}"/>
              <w15:appearance w15:val="hidden"/>
            </w:sdtPr>
            <w:sdtEndPr/>
            <w:sdtContent>
              <w:p w14:paraId="3CAE42CE" w14:textId="77777777" w:rsidR="0041613C" w:rsidRDefault="0041613C" w:rsidP="0041613C">
                <w:pPr>
                  <w:pStyle w:val="Heading1"/>
                  <w:outlineLvl w:val="0"/>
                </w:pPr>
                <w:r>
                  <w:t>PROPUESTA</w:t>
                </w:r>
                <w:bookmarkEnd w:id="1"/>
              </w:p>
              <w:p w14:paraId="0445A917" w14:textId="77777777" w:rsidR="0041613C" w:rsidRDefault="0041613C" w:rsidP="0041613C">
                <w:pPr>
                  <w:pStyle w:val="Heading2"/>
                  <w:outlineLvl w:val="1"/>
                </w:pPr>
                <w:bookmarkStart w:id="2" w:name="_Toc26644261"/>
                <w:r>
                  <w:t>Descripción</w:t>
                </w:r>
              </w:p>
            </w:sdtContent>
          </w:sdt>
          <w:bookmarkEnd w:id="2" w:displacedByCustomXml="prev"/>
          <w:p w14:paraId="7F747912" w14:textId="77777777" w:rsidR="0041613C" w:rsidRDefault="0041613C" w:rsidP="0041613C"/>
          <w:p w14:paraId="32559DB4" w14:textId="77777777" w:rsidR="0041613C" w:rsidRDefault="0041613C" w:rsidP="0041613C">
            <w:pPr>
              <w:pStyle w:val="Content"/>
              <w:jc w:val="both"/>
            </w:pPr>
            <w:r>
              <w:t xml:space="preserve">La empresa MYHOME S.A. es una constructora de bienes inmuebles, la cual necesita un sistema que </w:t>
            </w:r>
            <w:proofErr w:type="gramStart"/>
            <w:r>
              <w:t>le</w:t>
            </w:r>
            <w:proofErr w:type="gramEnd"/>
            <w:r>
              <w:t xml:space="preserve"> permita a sus potenciales compradores diseñar las casa de sus sueños. Este sistema deberá ser portátil pues a futuro se pretende tener instalado este sistema en cada oficina de la entidad empresarial.</w:t>
            </w:r>
          </w:p>
          <w:p w14:paraId="198FC71A" w14:textId="77777777" w:rsidR="0041613C" w:rsidRDefault="0041613C" w:rsidP="0041613C">
            <w:pPr>
              <w:pStyle w:val="Content"/>
              <w:jc w:val="both"/>
            </w:pPr>
            <w:r>
              <w:t>El sistema tendrá que contar con una interfaz gráfica que le permita al usuario interactuar de manera dinámica, además deberá permitirle registrarse, iniciar sesión, cerrar cesión e interactuar con el sistema según los permisos que posea. Los 2 usuarios principales del sistema serán: Cliente y Empleado.</w:t>
            </w:r>
          </w:p>
          <w:p w14:paraId="3BD5F993" w14:textId="77777777" w:rsidR="0041613C" w:rsidRDefault="0041613C" w:rsidP="0041613C">
            <w:pPr>
              <w:pStyle w:val="Content"/>
              <w:jc w:val="both"/>
            </w:pPr>
          </w:p>
          <w:p w14:paraId="1AD46109" w14:textId="77777777" w:rsidR="0041613C" w:rsidRDefault="0041613C" w:rsidP="0041613C">
            <w:pPr>
              <w:pStyle w:val="Content"/>
              <w:jc w:val="both"/>
            </w:pPr>
            <w:r>
              <w:t xml:space="preserve">El usuario Cliente podrá consultar con las casas bases que provee MYHOME S.A. a partir de la que se va a diseñar/especificar otras características de ella, también podrá escoger distintos añadidos como acabados y aislamientos, pero con un recargo adicional. Al final del diseño de la casa, el usuario podrá realizar una cotización sobre su diseño final, en caso de no estar registrado, el sistema lo obligará a registrarse antes del proceso de cotización; finalmente el usuario podrá enviarse a </w:t>
            </w:r>
            <w:proofErr w:type="spellStart"/>
            <w:r>
              <w:t>si</w:t>
            </w:r>
            <w:proofErr w:type="spellEnd"/>
            <w:r>
              <w:t xml:space="preserve"> mismo la cotización por correo. </w:t>
            </w:r>
          </w:p>
          <w:p w14:paraId="609B4792" w14:textId="77777777" w:rsidR="0041613C" w:rsidRDefault="0041613C" w:rsidP="0041613C">
            <w:pPr>
              <w:pStyle w:val="Content"/>
              <w:jc w:val="both"/>
            </w:pPr>
          </w:p>
          <w:p w14:paraId="401599CF" w14:textId="77777777" w:rsidR="0041613C" w:rsidRDefault="0041613C" w:rsidP="0041613C">
            <w:pPr>
              <w:pStyle w:val="Content"/>
              <w:jc w:val="both"/>
            </w:pPr>
            <w:r>
              <w:t xml:space="preserve">El usuario Empleado se subdivide en Vendedor y Administrador; un empleado solo podrá ser registrado por un administrador. Al registrarse se guardarán los datos personales además de ciertos datos laborales del empleado. </w:t>
            </w:r>
          </w:p>
          <w:p w14:paraId="17BA7803" w14:textId="77777777" w:rsidR="0041613C" w:rsidRDefault="0041613C" w:rsidP="0041613C">
            <w:pPr>
              <w:pStyle w:val="Content"/>
              <w:jc w:val="both"/>
            </w:pPr>
            <w:r>
              <w:t xml:space="preserve">Un administrador tendrá la capacidad de consultar, crear, editar y borrar datos. El </w:t>
            </w:r>
            <w:proofErr w:type="spellStart"/>
            <w:r>
              <w:t>borrado</w:t>
            </w:r>
            <w:proofErr w:type="spellEnd"/>
            <w:r>
              <w:t xml:space="preserve"> de datos se lo manejará ocultando la información. </w:t>
            </w:r>
          </w:p>
          <w:p w14:paraId="679ACE73" w14:textId="77777777" w:rsidR="0041613C" w:rsidRPr="00DF027C" w:rsidRDefault="0041613C" w:rsidP="0041613C">
            <w:pPr>
              <w:pStyle w:val="Content"/>
              <w:jc w:val="both"/>
            </w:pPr>
            <w:r>
              <w:t>Un vendedor tendrá la capacidad de consultar las casas diseñadas por todos los clientes, generar una imagen prediseñada a partir de un diseño y generar un reporte de este, ambas actividades se podrán enviar por correo al cliente diseñador.</w:t>
            </w:r>
          </w:p>
          <w:p w14:paraId="38EEF6EE" w14:textId="77777777" w:rsidR="0041613C" w:rsidRDefault="0041613C" w:rsidP="0041613C"/>
          <w:p w14:paraId="4283EA8B" w14:textId="77777777" w:rsidR="0041613C" w:rsidRDefault="0041613C" w:rsidP="0041613C">
            <w:pPr>
              <w:pStyle w:val="Content"/>
            </w:pPr>
          </w:p>
        </w:tc>
      </w:tr>
      <w:tr w:rsidR="0041613C" w:rsidRPr="00F56087" w14:paraId="1F3E5048" w14:textId="77777777" w:rsidTr="008C78C2">
        <w:trPr>
          <w:trHeight w:val="5931"/>
        </w:trPr>
        <w:tc>
          <w:tcPr>
            <w:tcW w:w="10206" w:type="dxa"/>
          </w:tcPr>
          <w:p w14:paraId="15527219" w14:textId="7B2B01F7" w:rsidR="0041613C" w:rsidRDefault="0041613C" w:rsidP="0041613C">
            <w:pPr>
              <w:pStyle w:val="Heading1"/>
              <w:outlineLvl w:val="0"/>
            </w:pPr>
            <w:bookmarkStart w:id="3" w:name="_Toc26644262"/>
            <w:r>
              <w:lastRenderedPageBreak/>
              <w:t>DIAGRAMA DE CASOS DE USOS</w:t>
            </w:r>
            <w:bookmarkEnd w:id="3"/>
          </w:p>
          <w:tbl>
            <w:tblPr>
              <w:tblW w:w="10035" w:type="dxa"/>
              <w:tblInd w:w="40" w:type="dxa"/>
              <w:tblCellMar>
                <w:left w:w="0" w:type="dxa"/>
                <w:right w:w="0" w:type="dxa"/>
              </w:tblCellMar>
              <w:tblLook w:val="0000" w:firstRow="0" w:lastRow="0" w:firstColumn="0" w:lastColumn="0" w:noHBand="0" w:noVBand="0"/>
            </w:tblPr>
            <w:tblGrid>
              <w:gridCol w:w="10660"/>
            </w:tblGrid>
            <w:tr w:rsidR="009F14DF" w:rsidRPr="0041613C" w14:paraId="62E75A37" w14:textId="77777777" w:rsidTr="002147B8">
              <w:trPr>
                <w:trHeight w:val="3546"/>
              </w:trPr>
              <w:tc>
                <w:tcPr>
                  <w:tcW w:w="10035" w:type="dxa"/>
                </w:tcPr>
                <w:bookmarkStart w:id="4" w:name="_Toc26644263"/>
                <w:p w14:paraId="16EFEBFF" w14:textId="77777777" w:rsidR="0041613C" w:rsidRPr="00920ACB" w:rsidRDefault="006E204B" w:rsidP="008344FC">
                  <w:pPr>
                    <w:pStyle w:val="Heading2"/>
                    <w:framePr w:hSpace="141" w:wrap="around" w:vAnchor="text" w:hAnchor="margin" w:y="-395"/>
                    <w:rPr>
                      <w:lang w:val="es-MX"/>
                    </w:rPr>
                  </w:pPr>
                  <w:sdt>
                    <w:sdtPr>
                      <w:id w:val="-1762365226"/>
                      <w:placeholder>
                        <w:docPart w:val="06FC5E1C9AB44F5C9E3366793DFBC7CE"/>
                      </w:placeholder>
                      <w15:dataBinding w:prefixMappings="xmlns:ns0='http://schemas.microsoft.com/temp/samples' " w:xpath="/ns0:employees[1]/ns0:employee[1]/ns0:CompanyName[1]" w:storeItemID="{00000000-0000-0000-0000-000000000000}"/>
                      <w15:appearance w15:val="hidden"/>
                    </w:sdtPr>
                    <w:sdtEndPr/>
                    <w:sdtContent>
                      <w:r w:rsidR="0041613C">
                        <w:t>General</w:t>
                      </w:r>
                    </w:sdtContent>
                  </w:sdt>
                  <w:bookmarkEnd w:id="4"/>
                </w:p>
                <w:p w14:paraId="0D3D50FC" w14:textId="77777777" w:rsidR="0041613C" w:rsidRPr="00920ACB" w:rsidRDefault="0041613C" w:rsidP="008344FC">
                  <w:pPr>
                    <w:framePr w:hSpace="141" w:wrap="around" w:vAnchor="text" w:hAnchor="margin" w:y="-395"/>
                    <w:rPr>
                      <w:lang w:val="es-MX"/>
                    </w:rPr>
                  </w:pPr>
                </w:p>
                <w:p w14:paraId="045881A2" w14:textId="21D6CEA1" w:rsidR="0041613C" w:rsidRDefault="0041613C" w:rsidP="008344FC">
                  <w:pPr>
                    <w:pStyle w:val="Content"/>
                    <w:framePr w:hSpace="141" w:wrap="around" w:vAnchor="text" w:hAnchor="margin" w:y="-395"/>
                  </w:pPr>
                  <w:r>
                    <w:t xml:space="preserve">En el siguiente diagrama de casos de usos se presentará las acciones que pueden realizar los siguientes actores: Cliente </w:t>
                  </w:r>
                  <w:r w:rsidR="008C78C2">
                    <w:t>registrado, Cliente</w:t>
                  </w:r>
                  <w:r>
                    <w:t xml:space="preserve"> no registrado, Vendedor y Administrador.</w:t>
                  </w:r>
                </w:p>
                <w:p w14:paraId="0BAEF11F" w14:textId="5164F985" w:rsidR="0041613C" w:rsidRDefault="0041613C" w:rsidP="008344FC">
                  <w:pPr>
                    <w:pStyle w:val="Content"/>
                    <w:framePr w:hSpace="141" w:wrap="around" w:vAnchor="text" w:hAnchor="margin" w:y="-395"/>
                  </w:pPr>
                </w:p>
                <w:p w14:paraId="4A8C7E60" w14:textId="77777777" w:rsidR="0041613C" w:rsidRDefault="0041613C" w:rsidP="008344FC">
                  <w:pPr>
                    <w:pStyle w:val="Content"/>
                    <w:keepNext/>
                    <w:framePr w:hSpace="141" w:wrap="around" w:vAnchor="text" w:hAnchor="margin" w:y="-395"/>
                    <w:jc w:val="center"/>
                  </w:pPr>
                  <w:r>
                    <w:rPr>
                      <w:noProof/>
                      <w:lang w:val="es-MX"/>
                    </w:rPr>
                    <w:drawing>
                      <wp:inline distT="0" distB="0" distL="0" distR="0" wp14:anchorId="5021026A" wp14:editId="0FAF8BC4">
                        <wp:extent cx="5295900" cy="5283620"/>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casos de uso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0677" cy="5288386"/>
                                </a:xfrm>
                                <a:prstGeom prst="rect">
                                  <a:avLst/>
                                </a:prstGeom>
                              </pic:spPr>
                            </pic:pic>
                          </a:graphicData>
                        </a:graphic>
                      </wp:inline>
                    </w:drawing>
                  </w:r>
                </w:p>
                <w:p w14:paraId="29C53331" w14:textId="51851C33" w:rsidR="0041613C" w:rsidRPr="0041613C" w:rsidRDefault="0041613C"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1</w:t>
                  </w:r>
                  <w:r>
                    <w:fldChar w:fldCharType="end"/>
                  </w:r>
                  <w:r>
                    <w:t>: Casos de usos</w:t>
                  </w:r>
                </w:p>
                <w:p w14:paraId="5271CC2A" w14:textId="77777777" w:rsidR="0041613C" w:rsidRDefault="0041613C" w:rsidP="008344FC">
                  <w:pPr>
                    <w:pStyle w:val="Content"/>
                    <w:framePr w:hSpace="141" w:wrap="around" w:vAnchor="text" w:hAnchor="margin" w:y="-395"/>
                  </w:pPr>
                </w:p>
                <w:p w14:paraId="72B23674" w14:textId="77777777" w:rsidR="0041613C" w:rsidRDefault="0041613C" w:rsidP="008344FC">
                  <w:pPr>
                    <w:pStyle w:val="Content"/>
                    <w:framePr w:hSpace="141" w:wrap="around" w:vAnchor="text" w:hAnchor="margin" w:y="-395"/>
                  </w:pPr>
                </w:p>
                <w:bookmarkStart w:id="5" w:name="_Toc26644264"/>
                <w:p w14:paraId="61716207" w14:textId="459DDA6D" w:rsidR="0041613C" w:rsidRPr="0041613C" w:rsidRDefault="006E204B" w:rsidP="008344FC">
                  <w:pPr>
                    <w:pStyle w:val="Heading2"/>
                    <w:framePr w:hSpace="141" w:wrap="around" w:vAnchor="text" w:hAnchor="margin" w:y="-395"/>
                    <w:rPr>
                      <w:lang w:val="es-MX"/>
                    </w:rPr>
                  </w:pPr>
                  <w:sdt>
                    <w:sdtPr>
                      <w:id w:val="681325811"/>
                      <w:placeholder>
                        <w:docPart w:val="B2F190EC68374C7B8E2D792F195B9728"/>
                      </w:placeholder>
                      <w15:dataBinding w:prefixMappings="xmlns:ns0='http://schemas.microsoft.com/temp/samples' " w:xpath="/ns0:employees[1]/ns0:employee[1]/ns0:CompanyName[1]" w:storeItemID="{00000000-0000-0000-0000-000000000000}"/>
                      <w15:appearance w15:val="hidden"/>
                    </w:sdtPr>
                    <w:sdtEndPr/>
                    <w:sdtContent>
                      <w:r w:rsidR="0041613C" w:rsidRPr="0041613C">
                        <w:rPr>
                          <w:lang w:val="es-MX"/>
                        </w:rPr>
                        <w:t xml:space="preserve">Especificación </w:t>
                      </w:r>
                      <w:r w:rsidR="0041613C">
                        <w:rPr>
                          <w:lang w:val="es-MX"/>
                        </w:rPr>
                        <w:t>1</w:t>
                      </w:r>
                      <w:r w:rsidR="0041613C" w:rsidRPr="0041613C">
                        <w:rPr>
                          <w:lang w:val="es-MX"/>
                        </w:rPr>
                        <w:t xml:space="preserve">: </w:t>
                      </w:r>
                      <w:r w:rsidR="008344FC">
                        <w:rPr>
                          <w:lang w:val="es-MX"/>
                        </w:rPr>
                        <w:t>Registrar Vendedor</w:t>
                      </w:r>
                    </w:sdtContent>
                  </w:sdt>
                  <w:bookmarkEnd w:id="5"/>
                </w:p>
                <w:p w14:paraId="55CA8C4B" w14:textId="7CE07815" w:rsidR="0041613C" w:rsidRDefault="0041613C" w:rsidP="008344FC">
                  <w:pPr>
                    <w:pStyle w:val="Content"/>
                    <w:framePr w:hSpace="141" w:wrap="around" w:vAnchor="text" w:hAnchor="margin" w:y="-395"/>
                  </w:pPr>
                </w:p>
                <w:p w14:paraId="36E24BA1" w14:textId="5F08A26D" w:rsidR="0041613C" w:rsidRPr="00920ACB" w:rsidRDefault="008344FC" w:rsidP="008344FC">
                  <w:pPr>
                    <w:pStyle w:val="Content"/>
                    <w:framePr w:hSpace="141" w:wrap="around" w:vAnchor="text" w:hAnchor="margin" w:y="-395"/>
                    <w:jc w:val="center"/>
                    <w:rPr>
                      <w:lang w:val="en-US"/>
                    </w:rPr>
                  </w:pPr>
                  <w:r>
                    <w:rPr>
                      <w:noProof/>
                      <w:lang w:val="en-US"/>
                    </w:rPr>
                    <w:drawing>
                      <wp:inline distT="0" distB="0" distL="0" distR="0" wp14:anchorId="694C277B" wp14:editId="5B5C3EC2">
                        <wp:extent cx="4919260" cy="2971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U 001_page-0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2925" cy="2974014"/>
                                </a:xfrm>
                                <a:prstGeom prst="rect">
                                  <a:avLst/>
                                </a:prstGeom>
                              </pic:spPr>
                            </pic:pic>
                          </a:graphicData>
                        </a:graphic>
                      </wp:inline>
                    </w:drawing>
                  </w:r>
                </w:p>
                <w:p w14:paraId="6375786F" w14:textId="09B506B7" w:rsidR="0041613C" w:rsidRDefault="0041613C" w:rsidP="008344FC">
                  <w:pPr>
                    <w:pStyle w:val="Caption"/>
                    <w:keepNext/>
                    <w:framePr w:hSpace="141" w:wrap="around" w:vAnchor="text" w:hAnchor="margin" w:y="-395"/>
                    <w:jc w:val="center"/>
                  </w:pPr>
                  <w:r>
                    <w:t xml:space="preserve">Tabla </w:t>
                  </w:r>
                  <w:r>
                    <w:fldChar w:fldCharType="begin"/>
                  </w:r>
                  <w:r>
                    <w:instrText xml:space="preserve"> SEQ Tabla \* ARABIC </w:instrText>
                  </w:r>
                  <w:r>
                    <w:fldChar w:fldCharType="separate"/>
                  </w:r>
                  <w:r>
                    <w:rPr>
                      <w:noProof/>
                    </w:rPr>
                    <w:t>1</w:t>
                  </w:r>
                  <w:r>
                    <w:fldChar w:fldCharType="end"/>
                  </w:r>
                  <w:r>
                    <w:t>:</w:t>
                  </w:r>
                  <w:r w:rsidR="008344FC">
                    <w:t>Registrar</w:t>
                  </w:r>
                  <w:r w:rsidRPr="00D240EA">
                    <w:t xml:space="preserve"> </w:t>
                  </w:r>
                  <w:r w:rsidR="008344FC">
                    <w:t>vendedor</w:t>
                  </w:r>
                  <w:r w:rsidRPr="00D240EA">
                    <w:t xml:space="preserve"> (Especificación de caso de uso)</w:t>
                  </w:r>
                </w:p>
                <w:bookmarkStart w:id="6" w:name="_Toc26644265"/>
                <w:p w14:paraId="2F745061" w14:textId="5459C927" w:rsidR="0041613C" w:rsidRPr="0061372B" w:rsidRDefault="006E204B" w:rsidP="008344FC">
                  <w:pPr>
                    <w:pStyle w:val="Heading2"/>
                    <w:framePr w:hSpace="141" w:wrap="around" w:vAnchor="text" w:hAnchor="margin" w:y="-395"/>
                    <w:rPr>
                      <w:lang w:val="en-US"/>
                    </w:rPr>
                  </w:pPr>
                  <w:sdt>
                    <w:sdtPr>
                      <w:id w:val="-1643567154"/>
                      <w:placeholder>
                        <w:docPart w:val="2047A5F2F7144E288B97D01B5211957D"/>
                      </w:placeholder>
                      <w15:dataBinding w:prefixMappings="xmlns:ns0='http://schemas.microsoft.com/temp/samples' " w:xpath="/ns0:employees[1]/ns0:employee[1]/ns0:CompanyName[1]" w:storeItemID="{00000000-0000-0000-0000-000000000000}"/>
                      <w15:appearance w15:val="hidden"/>
                    </w:sdtPr>
                    <w:sdtEndPr/>
                    <w:sdtContent>
                      <w:proofErr w:type="spellStart"/>
                      <w:r w:rsidR="0041613C">
                        <w:rPr>
                          <w:lang w:val="en-US"/>
                        </w:rPr>
                        <w:t>Especificación</w:t>
                      </w:r>
                      <w:proofErr w:type="spellEnd"/>
                      <w:r w:rsidR="00225624">
                        <w:rPr>
                          <w:lang w:val="en-US"/>
                        </w:rPr>
                        <w:t xml:space="preserve"> 2</w:t>
                      </w:r>
                      <w:r w:rsidR="0041613C">
                        <w:rPr>
                          <w:lang w:val="en-US"/>
                        </w:rPr>
                        <w:t xml:space="preserve">: </w:t>
                      </w:r>
                      <w:proofErr w:type="spellStart"/>
                      <w:r w:rsidR="008344FC">
                        <w:rPr>
                          <w:lang w:val="en-US"/>
                        </w:rPr>
                        <w:t>Realizar</w:t>
                      </w:r>
                      <w:proofErr w:type="spellEnd"/>
                      <w:r w:rsidR="0041613C">
                        <w:rPr>
                          <w:lang w:val="en-US"/>
                        </w:rPr>
                        <w:t xml:space="preserve"> </w:t>
                      </w:r>
                      <w:proofErr w:type="spellStart"/>
                      <w:r w:rsidR="0041613C">
                        <w:rPr>
                          <w:lang w:val="en-US"/>
                        </w:rPr>
                        <w:t>Reporte</w:t>
                      </w:r>
                      <w:proofErr w:type="spellEnd"/>
                    </w:sdtContent>
                  </w:sdt>
                  <w:bookmarkEnd w:id="6"/>
                </w:p>
                <w:p w14:paraId="1C3C55DC" w14:textId="593DD309" w:rsidR="0041613C" w:rsidRPr="0041613C" w:rsidRDefault="0041613C" w:rsidP="008344FC">
                  <w:pPr>
                    <w:pStyle w:val="Content"/>
                    <w:framePr w:hSpace="141" w:wrap="around" w:vAnchor="text" w:hAnchor="margin" w:y="-395"/>
                    <w:rPr>
                      <w:lang w:val="es-MX"/>
                    </w:rPr>
                  </w:pPr>
                </w:p>
                <w:p w14:paraId="6D329898" w14:textId="4851FA97" w:rsidR="0041613C" w:rsidRDefault="008344FC" w:rsidP="008344FC">
                  <w:pPr>
                    <w:pStyle w:val="Content"/>
                    <w:framePr w:hSpace="141" w:wrap="around" w:vAnchor="text" w:hAnchor="margin" w:y="-395"/>
                    <w:jc w:val="center"/>
                    <w:rPr>
                      <w:lang w:val="en-US"/>
                    </w:rPr>
                  </w:pPr>
                  <w:r>
                    <w:rPr>
                      <w:noProof/>
                      <w:lang w:val="en-US"/>
                    </w:rPr>
                    <w:drawing>
                      <wp:inline distT="0" distB="0" distL="0" distR="0" wp14:anchorId="0C073FE3" wp14:editId="71DF8457">
                        <wp:extent cx="5409666" cy="3383329"/>
                        <wp:effectExtent l="0" t="0" r="635"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U 002_pag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5767" cy="3387145"/>
                                </a:xfrm>
                                <a:prstGeom prst="rect">
                                  <a:avLst/>
                                </a:prstGeom>
                              </pic:spPr>
                            </pic:pic>
                          </a:graphicData>
                        </a:graphic>
                      </wp:inline>
                    </w:drawing>
                  </w:r>
                </w:p>
                <w:p w14:paraId="4914EB91" w14:textId="27719C2C" w:rsidR="0041613C" w:rsidRDefault="0041613C" w:rsidP="008344FC">
                  <w:pPr>
                    <w:pStyle w:val="Caption"/>
                    <w:keepNext/>
                    <w:framePr w:hSpace="141" w:wrap="around" w:vAnchor="text" w:hAnchor="margin" w:y="-395"/>
                    <w:jc w:val="center"/>
                  </w:pPr>
                  <w:r>
                    <w:t xml:space="preserve">Tabla </w:t>
                  </w:r>
                  <w:r>
                    <w:fldChar w:fldCharType="begin"/>
                  </w:r>
                  <w:r>
                    <w:instrText xml:space="preserve"> SEQ Tabla \* ARABIC </w:instrText>
                  </w:r>
                  <w:r>
                    <w:fldChar w:fldCharType="separate"/>
                  </w:r>
                  <w:r>
                    <w:rPr>
                      <w:noProof/>
                    </w:rPr>
                    <w:t>2</w:t>
                  </w:r>
                  <w:r>
                    <w:fldChar w:fldCharType="end"/>
                  </w:r>
                  <w:r>
                    <w:t>:</w:t>
                  </w:r>
                  <w:r w:rsidR="008344FC">
                    <w:t>Realizar</w:t>
                  </w:r>
                  <w:r w:rsidRPr="00562C63">
                    <w:t xml:space="preserve"> </w:t>
                  </w:r>
                  <w:r>
                    <w:t>reporte</w:t>
                  </w:r>
                  <w:r w:rsidRPr="00562C63">
                    <w:t xml:space="preserve"> (Especificación de caso de uso)</w:t>
                  </w:r>
                </w:p>
                <w:p w14:paraId="14474AE5" w14:textId="0E10E5FF" w:rsidR="008344FC" w:rsidRDefault="008344FC" w:rsidP="008344FC">
                  <w:pPr>
                    <w:framePr w:hSpace="141" w:wrap="around" w:vAnchor="text" w:hAnchor="margin" w:y="-395"/>
                  </w:pPr>
                </w:p>
                <w:bookmarkStart w:id="7" w:name="_Toc26644266"/>
                <w:p w14:paraId="1F96BDA1" w14:textId="3882CFC0" w:rsidR="008344FC" w:rsidRPr="0061372B" w:rsidRDefault="008344FC" w:rsidP="008344FC">
                  <w:pPr>
                    <w:pStyle w:val="Heading2"/>
                    <w:rPr>
                      <w:lang w:val="en-US"/>
                    </w:rPr>
                  </w:pPr>
                  <w:sdt>
                    <w:sdtPr>
                      <w:id w:val="108249409"/>
                      <w:placeholder>
                        <w:docPart w:val="FCE260D64FBA46F097F45ED77BE970C6"/>
                      </w:placeholder>
                      <w15:dataBinding w:prefixMappings="xmlns:ns0='http://schemas.microsoft.com/temp/samples' " w:xpath="/ns0:employees[1]/ns0:employee[1]/ns0:CompanyName[1]" w:storeItemID="{00000000-0000-0000-0000-000000000000}"/>
                      <w15:appearance w15:val="hidden"/>
                    </w:sdtPr>
                    <w:sdtContent>
                      <w:proofErr w:type="spellStart"/>
                      <w:r>
                        <w:rPr>
                          <w:lang w:val="en-US"/>
                        </w:rPr>
                        <w:t>Especificación</w:t>
                      </w:r>
                      <w:proofErr w:type="spellEnd"/>
                      <w:r>
                        <w:rPr>
                          <w:lang w:val="en-US"/>
                        </w:rPr>
                        <w:t xml:space="preserve"> </w:t>
                      </w:r>
                      <w:r>
                        <w:rPr>
                          <w:lang w:val="en-US"/>
                        </w:rPr>
                        <w:t>3</w:t>
                      </w:r>
                      <w:r>
                        <w:rPr>
                          <w:lang w:val="en-US"/>
                        </w:rPr>
                        <w:t xml:space="preserve">: </w:t>
                      </w:r>
                      <w:r>
                        <w:rPr>
                          <w:lang w:val="en-US"/>
                        </w:rPr>
                        <w:t xml:space="preserve">Registrar </w:t>
                      </w:r>
                      <w:proofErr w:type="spellStart"/>
                      <w:r>
                        <w:rPr>
                          <w:lang w:val="en-US"/>
                        </w:rPr>
                        <w:t>Vendedo</w:t>
                      </w:r>
                      <w:proofErr w:type="spellEnd"/>
                      <w:r>
                        <w:rPr>
                          <w:lang w:val="en-US"/>
                        </w:rPr>
                        <w:t>r</w:t>
                      </w:r>
                    </w:sdtContent>
                  </w:sdt>
                  <w:bookmarkEnd w:id="7"/>
                </w:p>
                <w:p w14:paraId="74F58B0C" w14:textId="0D68BAEA" w:rsidR="008344FC" w:rsidRPr="0041613C" w:rsidRDefault="008344FC" w:rsidP="008344FC">
                  <w:pPr>
                    <w:pStyle w:val="Content"/>
                    <w:rPr>
                      <w:lang w:val="es-MX"/>
                    </w:rPr>
                  </w:pPr>
                </w:p>
                <w:p w14:paraId="0AE44918" w14:textId="50C36A2D" w:rsidR="008344FC" w:rsidRDefault="008344FC" w:rsidP="008344FC">
                  <w:pPr>
                    <w:pStyle w:val="Content"/>
                    <w:rPr>
                      <w:lang w:val="en-US"/>
                    </w:rPr>
                  </w:pPr>
                  <w:r>
                    <w:rPr>
                      <w:noProof/>
                      <w:lang w:val="en-US"/>
                    </w:rPr>
                    <w:drawing>
                      <wp:inline distT="0" distB="0" distL="0" distR="0" wp14:anchorId="73CD21D4" wp14:editId="05590690">
                        <wp:extent cx="6309360" cy="4222115"/>
                        <wp:effectExtent l="0" t="0" r="0" b="698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U 003_page-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4222115"/>
                                </a:xfrm>
                                <a:prstGeom prst="rect">
                                  <a:avLst/>
                                </a:prstGeom>
                              </pic:spPr>
                            </pic:pic>
                          </a:graphicData>
                        </a:graphic>
                      </wp:inline>
                    </w:drawing>
                  </w:r>
                </w:p>
                <w:p w14:paraId="72D4C966" w14:textId="755B4F3E" w:rsidR="008344FC" w:rsidRDefault="008344FC" w:rsidP="008344FC">
                  <w:pPr>
                    <w:pStyle w:val="Caption"/>
                    <w:keepNext/>
                    <w:jc w:val="center"/>
                  </w:pPr>
                  <w:r>
                    <w:t xml:space="preserve">Tabla </w:t>
                  </w:r>
                  <w:r>
                    <w:fldChar w:fldCharType="begin"/>
                  </w:r>
                  <w:r>
                    <w:instrText xml:space="preserve"> SEQ Tabla \* ARABIC </w:instrText>
                  </w:r>
                  <w:r>
                    <w:fldChar w:fldCharType="separate"/>
                  </w:r>
                  <w:r>
                    <w:rPr>
                      <w:noProof/>
                    </w:rPr>
                    <w:t>2</w:t>
                  </w:r>
                  <w:r>
                    <w:fldChar w:fldCharType="end"/>
                  </w:r>
                  <w:r>
                    <w:t>:</w:t>
                  </w:r>
                  <w:r>
                    <w:t>Registrar Vendedor</w:t>
                  </w:r>
                  <w:r w:rsidRPr="00562C63">
                    <w:t xml:space="preserve"> (Especificación de caso de uso)</w:t>
                  </w:r>
                </w:p>
                <w:p w14:paraId="395420F5" w14:textId="77777777" w:rsidR="008344FC" w:rsidRPr="008344FC" w:rsidRDefault="008344FC" w:rsidP="008344FC">
                  <w:pPr>
                    <w:framePr w:hSpace="141" w:wrap="around" w:vAnchor="text" w:hAnchor="margin" w:y="-395"/>
                  </w:pPr>
                </w:p>
                <w:p w14:paraId="51B68A60" w14:textId="54C03809" w:rsidR="0041613C" w:rsidRPr="0041613C" w:rsidRDefault="0041613C" w:rsidP="008344FC">
                  <w:pPr>
                    <w:pStyle w:val="Content"/>
                    <w:framePr w:hSpace="141" w:wrap="around" w:vAnchor="text" w:hAnchor="margin" w:y="-395"/>
                  </w:pPr>
                </w:p>
              </w:tc>
            </w:tr>
            <w:tr w:rsidR="009F14DF" w:rsidRPr="00F56087" w14:paraId="2F69C4D9" w14:textId="77777777" w:rsidTr="002147B8">
              <w:trPr>
                <w:trHeight w:val="5931"/>
              </w:trPr>
              <w:tc>
                <w:tcPr>
                  <w:tcW w:w="10035" w:type="dxa"/>
                </w:tcPr>
                <w:p w14:paraId="46F9B6D1" w14:textId="77777777" w:rsidR="0041613C" w:rsidRDefault="0041613C" w:rsidP="008344FC">
                  <w:pPr>
                    <w:pStyle w:val="Heading1"/>
                    <w:framePr w:hSpace="141" w:wrap="around" w:vAnchor="text" w:hAnchor="margin" w:y="-395"/>
                  </w:pPr>
                  <w:bookmarkStart w:id="8" w:name="_Toc26644267"/>
                  <w:r>
                    <w:lastRenderedPageBreak/>
                    <w:t>DIAGRAMA DE CLASES</w:t>
                  </w:r>
                  <w:bookmarkEnd w:id="8"/>
                </w:p>
                <w:tbl>
                  <w:tblPr>
                    <w:tblW w:w="9995" w:type="dxa"/>
                    <w:tblInd w:w="40" w:type="dxa"/>
                    <w:tblCellMar>
                      <w:left w:w="0" w:type="dxa"/>
                      <w:right w:w="0" w:type="dxa"/>
                    </w:tblCellMar>
                    <w:tblLook w:val="0000" w:firstRow="0" w:lastRow="0" w:firstColumn="0" w:lastColumn="0" w:noHBand="0" w:noVBand="0"/>
                  </w:tblPr>
                  <w:tblGrid>
                    <w:gridCol w:w="10620"/>
                  </w:tblGrid>
                  <w:tr w:rsidR="0041613C" w:rsidRPr="002A6E04" w14:paraId="290E159F" w14:textId="77777777" w:rsidTr="002147B8">
                    <w:trPr>
                      <w:trHeight w:val="3546"/>
                    </w:trPr>
                    <w:tc>
                      <w:tcPr>
                        <w:tcW w:w="9995" w:type="dxa"/>
                      </w:tcPr>
                      <w:bookmarkStart w:id="9" w:name="_Toc26644268"/>
                      <w:p w14:paraId="74E74B8F" w14:textId="1C8AC201" w:rsidR="0041613C" w:rsidRPr="00920ACB" w:rsidRDefault="006E204B" w:rsidP="008344FC">
                        <w:pPr>
                          <w:pStyle w:val="Heading2"/>
                          <w:framePr w:hSpace="141" w:wrap="around" w:vAnchor="text" w:hAnchor="margin" w:y="-395"/>
                          <w:rPr>
                            <w:lang w:val="en-US"/>
                          </w:rPr>
                        </w:pPr>
                        <w:sdt>
                          <w:sdtPr>
                            <w:id w:val="1687178507"/>
                            <w:placeholder>
                              <w:docPart w:val="7E70F604A54A4843A005CAA4E5ACB39F"/>
                            </w:placeholder>
                            <w15:dataBinding w:prefixMappings="xmlns:ns0='http://schemas.microsoft.com/temp/samples' " w:xpath="/ns0:employees[1]/ns0:employee[1]/ns0:CompanyName[1]" w:storeItemID="{00000000-0000-0000-0000-000000000000}"/>
                            <w15:appearance w15:val="hidden"/>
                          </w:sdtPr>
                          <w:sdtEndPr/>
                          <w:sdtContent>
                            <w:r w:rsidR="005F5FAB" w:rsidRPr="005F5FAB">
                              <w:t>Modelo</w:t>
                            </w:r>
                          </w:sdtContent>
                        </w:sdt>
                        <w:bookmarkEnd w:id="9"/>
                      </w:p>
                      <w:p w14:paraId="2CC3F8F1" w14:textId="435D7364" w:rsidR="0041613C" w:rsidRDefault="0041613C" w:rsidP="008344FC">
                        <w:pPr>
                          <w:pStyle w:val="Content"/>
                          <w:framePr w:hSpace="141" w:wrap="around" w:vAnchor="text" w:hAnchor="margin" w:y="-395"/>
                        </w:pPr>
                      </w:p>
                      <w:p w14:paraId="762598D3" w14:textId="77777777" w:rsidR="005F5FAB" w:rsidRDefault="005F5FAB" w:rsidP="008344FC">
                        <w:pPr>
                          <w:pStyle w:val="Content"/>
                          <w:keepNext/>
                          <w:framePr w:hSpace="141" w:wrap="around" w:vAnchor="text" w:hAnchor="margin" w:y="-395"/>
                        </w:pPr>
                        <w:r>
                          <w:rPr>
                            <w:noProof/>
                            <w:lang w:val="en-US"/>
                          </w:rPr>
                          <w:drawing>
                            <wp:inline distT="0" distB="0" distL="0" distR="0" wp14:anchorId="51385467" wp14:editId="7BC6D18D">
                              <wp:extent cx="6743700" cy="5650865"/>
                              <wp:effectExtent l="0" t="0" r="0" b="698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3700" cy="5650865"/>
                                      </a:xfrm>
                                      <a:prstGeom prst="rect">
                                        <a:avLst/>
                                      </a:prstGeom>
                                    </pic:spPr>
                                  </pic:pic>
                                </a:graphicData>
                              </a:graphic>
                            </wp:inline>
                          </w:drawing>
                        </w:r>
                      </w:p>
                      <w:p w14:paraId="7914544F" w14:textId="0779C5BE" w:rsidR="005F5FAB" w:rsidRPr="005F5FAB" w:rsidRDefault="005F5FAB"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2</w:t>
                        </w:r>
                        <w:r>
                          <w:fldChar w:fldCharType="end"/>
                        </w:r>
                        <w:r>
                          <w:t xml:space="preserve"> : Diagrama de </w:t>
                        </w:r>
                        <w:proofErr w:type="gramStart"/>
                        <w:r>
                          <w:t>clases(</w:t>
                        </w:r>
                        <w:proofErr w:type="gramEnd"/>
                        <w:r>
                          <w:t>Modelo)</w:t>
                        </w:r>
                      </w:p>
                      <w:p w14:paraId="66A1E0F2" w14:textId="77777777" w:rsidR="005F5FAB" w:rsidRPr="005F5FAB" w:rsidRDefault="005F5FAB" w:rsidP="008344FC">
                        <w:pPr>
                          <w:pStyle w:val="Content"/>
                          <w:framePr w:hSpace="141" w:wrap="around" w:vAnchor="text" w:hAnchor="margin" w:y="-395"/>
                          <w:rPr>
                            <w:lang w:val="es-MX"/>
                          </w:rPr>
                        </w:pPr>
                      </w:p>
                      <w:sdt>
                        <w:sdtPr>
                          <w:id w:val="937868814"/>
                          <w:placeholder>
                            <w:docPart w:val="8A10DE9B118849218186A9A0C7E2C8A8"/>
                          </w:placeholder>
                          <w15:dataBinding w:prefixMappings="xmlns:ns0='http://schemas.microsoft.com/temp/samples' " w:xpath="/ns0:employees[1]/ns0:employee[1]/ns0:CompanyName[1]" w:storeItemID="{00000000-0000-0000-0000-000000000000}"/>
                          <w15:appearance w15:val="hidden"/>
                        </w:sdtPr>
                        <w:sdtEndPr/>
                        <w:sdtContent>
                          <w:p w14:paraId="7C834229" w14:textId="77777777" w:rsidR="005F5FAB" w:rsidRDefault="005F5FAB" w:rsidP="008344FC">
                            <w:pPr>
                              <w:pStyle w:val="Heading2"/>
                              <w:framePr w:hSpace="141" w:wrap="around" w:vAnchor="text" w:hAnchor="margin" w:y="-395"/>
                            </w:pPr>
                          </w:p>
                          <w:p w14:paraId="5639226E" w14:textId="77777777" w:rsidR="005F5FAB" w:rsidRDefault="005F5FAB" w:rsidP="008344FC">
                            <w:pPr>
                              <w:pStyle w:val="Heading2"/>
                              <w:framePr w:hSpace="141" w:wrap="around" w:vAnchor="text" w:hAnchor="margin" w:y="-395"/>
                            </w:pPr>
                          </w:p>
                          <w:p w14:paraId="47DBCB8B" w14:textId="36CC49D4" w:rsidR="005F5FAB" w:rsidRPr="00920ACB" w:rsidRDefault="005F5FAB" w:rsidP="008344FC">
                            <w:pPr>
                              <w:pStyle w:val="Heading2"/>
                              <w:framePr w:hSpace="141" w:wrap="around" w:vAnchor="text" w:hAnchor="margin" w:y="-395"/>
                              <w:rPr>
                                <w:lang w:val="en-US"/>
                              </w:rPr>
                            </w:pPr>
                            <w:bookmarkStart w:id="10" w:name="_Toc26644269"/>
                            <w:r>
                              <w:rPr>
                                <w:lang w:val="en-US"/>
                              </w:rPr>
                              <w:lastRenderedPageBreak/>
                              <w:t>Vistas</w:t>
                            </w:r>
                          </w:p>
                        </w:sdtContent>
                      </w:sdt>
                      <w:bookmarkEnd w:id="10" w:displacedByCustomXml="prev"/>
                      <w:p w14:paraId="561C6F48" w14:textId="1BA246AE" w:rsidR="005F5FAB" w:rsidRDefault="005F5FAB" w:rsidP="008344FC">
                        <w:pPr>
                          <w:pStyle w:val="Content"/>
                          <w:framePr w:hSpace="141" w:wrap="around" w:vAnchor="text" w:hAnchor="margin" w:y="-395"/>
                          <w:rPr>
                            <w:lang w:val="en-US"/>
                          </w:rPr>
                        </w:pPr>
                      </w:p>
                      <w:p w14:paraId="64EA6951" w14:textId="77777777" w:rsidR="005F5FAB" w:rsidRDefault="005F5FAB" w:rsidP="008344FC">
                        <w:pPr>
                          <w:pStyle w:val="Content"/>
                          <w:keepNext/>
                          <w:framePr w:hSpace="141" w:wrap="around" w:vAnchor="text" w:hAnchor="margin" w:y="-395"/>
                        </w:pPr>
                        <w:r>
                          <w:rPr>
                            <w:noProof/>
                          </w:rPr>
                          <w:drawing>
                            <wp:inline distT="0" distB="0" distL="0" distR="0" wp14:anchorId="70BED65D" wp14:editId="3CFE2FE9">
                              <wp:extent cx="6309360" cy="55308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5530850"/>
                                      </a:xfrm>
                                      <a:prstGeom prst="rect">
                                        <a:avLst/>
                                      </a:prstGeom>
                                    </pic:spPr>
                                  </pic:pic>
                                </a:graphicData>
                              </a:graphic>
                            </wp:inline>
                          </w:drawing>
                        </w:r>
                      </w:p>
                      <w:p w14:paraId="0FD726EA" w14:textId="0D0FC02C" w:rsidR="005F5FAB" w:rsidRDefault="005F5FAB" w:rsidP="008344FC">
                        <w:pPr>
                          <w:pStyle w:val="Caption"/>
                          <w:framePr w:hSpace="141" w:wrap="around" w:vAnchor="text" w:hAnchor="margin" w:y="-395"/>
                          <w:jc w:val="center"/>
                        </w:pPr>
                        <w:r>
                          <w:t xml:space="preserve">Diagrama </w:t>
                        </w:r>
                        <w:r>
                          <w:fldChar w:fldCharType="begin"/>
                        </w:r>
                        <w:r>
                          <w:instrText xml:space="preserve"> SEQ Diagrama \* ARABIC </w:instrText>
                        </w:r>
                        <w:r>
                          <w:fldChar w:fldCharType="separate"/>
                        </w:r>
                        <w:r w:rsidR="009F14DF">
                          <w:rPr>
                            <w:noProof/>
                          </w:rPr>
                          <w:t>3</w:t>
                        </w:r>
                        <w:r>
                          <w:fldChar w:fldCharType="end"/>
                        </w:r>
                        <w:r>
                          <w:t xml:space="preserve">: Diagrama de </w:t>
                        </w:r>
                        <w:proofErr w:type="gramStart"/>
                        <w:r>
                          <w:t>clases(</w:t>
                        </w:r>
                        <w:proofErr w:type="gramEnd"/>
                        <w:r>
                          <w:t>Vistas)</w:t>
                        </w:r>
                      </w:p>
                      <w:p w14:paraId="105586E7" w14:textId="1B249164" w:rsidR="005F5FAB" w:rsidRDefault="005F5FAB" w:rsidP="008344FC">
                        <w:pPr>
                          <w:pStyle w:val="Content"/>
                          <w:framePr w:hSpace="141" w:wrap="around" w:vAnchor="text" w:hAnchor="margin" w:y="-395"/>
                        </w:pPr>
                      </w:p>
                      <w:p w14:paraId="409A3F89" w14:textId="77777777" w:rsidR="005F5FAB" w:rsidRPr="005F5FAB" w:rsidRDefault="005F5FAB" w:rsidP="008344FC">
                        <w:pPr>
                          <w:pStyle w:val="Content"/>
                          <w:framePr w:hSpace="141" w:wrap="around" w:vAnchor="text" w:hAnchor="margin" w:y="-395"/>
                          <w:rPr>
                            <w:lang w:val="es-MX"/>
                          </w:rPr>
                        </w:pPr>
                      </w:p>
                      <w:sdt>
                        <w:sdtPr>
                          <w:id w:val="-251196052"/>
                          <w:placeholder>
                            <w:docPart w:val="E5842D97F7ED49B2A8A46D1A0837AB6A"/>
                          </w:placeholder>
                          <w15:dataBinding w:prefixMappings="xmlns:ns0='http://schemas.microsoft.com/temp/samples' " w:xpath="/ns0:employees[1]/ns0:employee[1]/ns0:CompanyName[1]" w:storeItemID="{00000000-0000-0000-0000-000000000000}"/>
                          <w15:appearance w15:val="hidden"/>
                        </w:sdtPr>
                        <w:sdtEndPr/>
                        <w:sdtContent>
                          <w:p w14:paraId="3ECB2123" w14:textId="77777777" w:rsidR="005F5FAB" w:rsidRDefault="005F5FAB" w:rsidP="008344FC">
                            <w:pPr>
                              <w:pStyle w:val="Heading2"/>
                              <w:framePr w:hSpace="141" w:wrap="around" w:vAnchor="text" w:hAnchor="margin" w:y="-395"/>
                            </w:pPr>
                          </w:p>
                          <w:p w14:paraId="1F946A8B" w14:textId="77777777" w:rsidR="005F5FAB" w:rsidRDefault="005F5FAB" w:rsidP="008344FC">
                            <w:pPr>
                              <w:pStyle w:val="Heading2"/>
                              <w:framePr w:hSpace="141" w:wrap="around" w:vAnchor="text" w:hAnchor="margin" w:y="-395"/>
                            </w:pPr>
                          </w:p>
                          <w:p w14:paraId="65D15481" w14:textId="77777777" w:rsidR="005F5FAB" w:rsidRDefault="005F5FAB" w:rsidP="008344FC">
                            <w:pPr>
                              <w:pStyle w:val="Heading2"/>
                              <w:framePr w:hSpace="141" w:wrap="around" w:vAnchor="text" w:hAnchor="margin" w:y="-395"/>
                            </w:pPr>
                          </w:p>
                          <w:p w14:paraId="111A97C6" w14:textId="1BC814C4" w:rsidR="005F5FAB" w:rsidRPr="00920ACB" w:rsidRDefault="005F5FAB" w:rsidP="008344FC">
                            <w:pPr>
                              <w:pStyle w:val="Heading2"/>
                              <w:framePr w:hSpace="141" w:wrap="around" w:vAnchor="text" w:hAnchor="margin" w:y="-395"/>
                              <w:rPr>
                                <w:lang w:val="en-US"/>
                              </w:rPr>
                            </w:pPr>
                            <w:bookmarkStart w:id="11" w:name="_Toc26644270"/>
                            <w:r w:rsidRPr="005F5FAB">
                              <w:lastRenderedPageBreak/>
                              <w:t>Controlador</w:t>
                            </w:r>
                          </w:p>
                        </w:sdtContent>
                      </w:sdt>
                      <w:bookmarkEnd w:id="11" w:displacedByCustomXml="prev"/>
                      <w:p w14:paraId="443D38D5" w14:textId="5079A377" w:rsidR="005F5FAB" w:rsidRDefault="005F5FAB" w:rsidP="008344FC">
                        <w:pPr>
                          <w:pStyle w:val="Content"/>
                          <w:framePr w:hSpace="141" w:wrap="around" w:vAnchor="text" w:hAnchor="margin" w:y="-395"/>
                          <w:rPr>
                            <w:lang w:val="en-US"/>
                          </w:rPr>
                        </w:pPr>
                      </w:p>
                      <w:p w14:paraId="4AC3DC47" w14:textId="77777777" w:rsidR="005F5FAB" w:rsidRDefault="005F5FAB" w:rsidP="008344FC">
                        <w:pPr>
                          <w:pStyle w:val="Content"/>
                          <w:keepNext/>
                          <w:framePr w:hSpace="141" w:wrap="around" w:vAnchor="text" w:hAnchor="margin" w:y="-395"/>
                        </w:pPr>
                        <w:r>
                          <w:rPr>
                            <w:noProof/>
                          </w:rPr>
                          <w:drawing>
                            <wp:inline distT="0" distB="0" distL="0" distR="0" wp14:anchorId="407F67CE" wp14:editId="45615AD3">
                              <wp:extent cx="6309360" cy="5501005"/>
                              <wp:effectExtent l="0" t="0" r="0"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lase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5501005"/>
                                      </a:xfrm>
                                      <a:prstGeom prst="rect">
                                        <a:avLst/>
                                      </a:prstGeom>
                                    </pic:spPr>
                                  </pic:pic>
                                </a:graphicData>
                              </a:graphic>
                            </wp:inline>
                          </w:drawing>
                        </w:r>
                      </w:p>
                      <w:p w14:paraId="56E671B9" w14:textId="6CAAB05F" w:rsidR="005F5FAB" w:rsidRDefault="005F5FAB" w:rsidP="008344FC">
                        <w:pPr>
                          <w:pStyle w:val="Caption"/>
                          <w:framePr w:hSpace="141" w:wrap="around" w:vAnchor="text" w:hAnchor="margin" w:y="-395"/>
                          <w:jc w:val="center"/>
                        </w:pPr>
                        <w:r>
                          <w:t xml:space="preserve">Diagrama </w:t>
                        </w:r>
                        <w:r>
                          <w:fldChar w:fldCharType="begin"/>
                        </w:r>
                        <w:r>
                          <w:instrText xml:space="preserve"> SEQ Diagrama \* ARABIC </w:instrText>
                        </w:r>
                        <w:r>
                          <w:fldChar w:fldCharType="separate"/>
                        </w:r>
                        <w:r w:rsidR="009F14DF">
                          <w:rPr>
                            <w:noProof/>
                          </w:rPr>
                          <w:t>4</w:t>
                        </w:r>
                        <w:r>
                          <w:fldChar w:fldCharType="end"/>
                        </w:r>
                        <w:r>
                          <w:t xml:space="preserve">: Diagrama de </w:t>
                        </w:r>
                        <w:proofErr w:type="gramStart"/>
                        <w:r>
                          <w:t>clases(</w:t>
                        </w:r>
                        <w:proofErr w:type="gramEnd"/>
                        <w:r>
                          <w:t>Controlador)</w:t>
                        </w:r>
                      </w:p>
                      <w:p w14:paraId="680812A9" w14:textId="6A3D3FC2" w:rsidR="005F5FAB" w:rsidRDefault="005F5FAB" w:rsidP="008344FC">
                        <w:pPr>
                          <w:pStyle w:val="Content"/>
                          <w:framePr w:hSpace="141" w:wrap="around" w:vAnchor="text" w:hAnchor="margin" w:y="-395"/>
                        </w:pPr>
                      </w:p>
                      <w:p w14:paraId="15F6685B" w14:textId="033919AA" w:rsidR="005F5FAB" w:rsidRPr="002A6E04" w:rsidRDefault="005F5FAB" w:rsidP="008344FC">
                        <w:pPr>
                          <w:pStyle w:val="Content"/>
                          <w:framePr w:hSpace="141" w:wrap="around" w:vAnchor="text" w:hAnchor="margin" w:y="-395"/>
                          <w:rPr>
                            <w:lang w:val="es-MX"/>
                          </w:rPr>
                        </w:pPr>
                      </w:p>
                    </w:tc>
                  </w:tr>
                  <w:tr w:rsidR="0041613C" w:rsidRPr="00F56087" w14:paraId="04CF5B74" w14:textId="77777777" w:rsidTr="002147B8">
                    <w:trPr>
                      <w:trHeight w:val="5931"/>
                    </w:trPr>
                    <w:tc>
                      <w:tcPr>
                        <w:tcW w:w="9995" w:type="dxa"/>
                      </w:tcPr>
                      <w:p w14:paraId="1C602ED5" w14:textId="77777777" w:rsidR="0041613C" w:rsidRDefault="0041613C" w:rsidP="008344FC">
                        <w:pPr>
                          <w:pStyle w:val="Heading1"/>
                          <w:framePr w:hSpace="141" w:wrap="around" w:vAnchor="text" w:hAnchor="margin" w:y="-395"/>
                        </w:pPr>
                        <w:bookmarkStart w:id="12" w:name="_Toc26644271"/>
                        <w:r>
                          <w:lastRenderedPageBreak/>
                          <w:t>DIAGRAMA DE SECUENCIAS</w:t>
                        </w:r>
                        <w:bookmarkEnd w:id="12"/>
                      </w:p>
                      <w:tbl>
                        <w:tblPr>
                          <w:tblW w:w="9995" w:type="dxa"/>
                          <w:tblInd w:w="40" w:type="dxa"/>
                          <w:tblCellMar>
                            <w:left w:w="0" w:type="dxa"/>
                            <w:right w:w="0" w:type="dxa"/>
                          </w:tblCellMar>
                          <w:tblLook w:val="0000" w:firstRow="0" w:lastRow="0" w:firstColumn="0" w:lastColumn="0" w:noHBand="0" w:noVBand="0"/>
                        </w:tblPr>
                        <w:tblGrid>
                          <w:gridCol w:w="10425"/>
                        </w:tblGrid>
                        <w:tr w:rsidR="009F14DF" w:rsidRPr="009F14DF" w14:paraId="07512CAC" w14:textId="77777777" w:rsidTr="002147B8">
                          <w:trPr>
                            <w:trHeight w:val="3546"/>
                          </w:trPr>
                          <w:tc>
                            <w:tcPr>
                              <w:tcW w:w="9995" w:type="dxa"/>
                            </w:tcPr>
                            <w:bookmarkStart w:id="13" w:name="_Toc26644272"/>
                            <w:p w14:paraId="30F17274" w14:textId="021FEB5B" w:rsidR="0041613C" w:rsidRPr="008344FC" w:rsidRDefault="006E204B" w:rsidP="008344FC">
                              <w:pPr>
                                <w:pStyle w:val="Heading2"/>
                                <w:framePr w:hSpace="141" w:wrap="around" w:vAnchor="text" w:hAnchor="margin" w:y="-395"/>
                                <w:rPr>
                                  <w:lang w:val="es-MX"/>
                                </w:rPr>
                              </w:pPr>
                              <w:sdt>
                                <w:sdtPr>
                                  <w:id w:val="1515803242"/>
                                  <w:placeholder>
                                    <w:docPart w:val="1A7A4C7369984A729B2E7C663EFACE8E"/>
                                  </w:placeholder>
                                  <w15:dataBinding w:prefixMappings="xmlns:ns0='http://schemas.microsoft.com/temp/samples' " w:xpath="/ns0:employees[1]/ns0:employee[1]/ns0:CompanyName[1]" w:storeItemID="{00000000-0000-0000-0000-000000000000}"/>
                                  <w15:appearance w15:val="hidden"/>
                                </w:sdtPr>
                                <w:sdtEndPr/>
                                <w:sdtContent>
                                  <w:r w:rsidR="008344FC">
                                    <w:t>Ingresar al sistema (Cliente)</w:t>
                                  </w:r>
                                </w:sdtContent>
                              </w:sdt>
                              <w:bookmarkEnd w:id="13"/>
                            </w:p>
                            <w:p w14:paraId="39C09426" w14:textId="0E3B053B" w:rsidR="0041613C" w:rsidRPr="008344FC" w:rsidRDefault="0041613C" w:rsidP="008344FC">
                              <w:pPr>
                                <w:framePr w:hSpace="141" w:wrap="around" w:vAnchor="text" w:hAnchor="margin" w:y="-395"/>
                                <w:rPr>
                                  <w:lang w:val="es-MX"/>
                                </w:rPr>
                              </w:pPr>
                            </w:p>
                            <w:p w14:paraId="76F5215A" w14:textId="24F79AB3" w:rsidR="00AB4CD8" w:rsidRPr="008344FC" w:rsidRDefault="008344FC" w:rsidP="008344FC">
                              <w:pPr>
                                <w:pStyle w:val="Content"/>
                                <w:keepNext/>
                                <w:framePr w:hSpace="141" w:wrap="around" w:vAnchor="text" w:hAnchor="margin" w:y="-395"/>
                                <w:rPr>
                                  <w:lang w:val="es-MX"/>
                                </w:rPr>
                              </w:pPr>
                              <w:r>
                                <w:rPr>
                                  <w:noProof/>
                                  <w:lang w:val="es-MX"/>
                                </w:rPr>
                                <w:drawing>
                                  <wp:inline distT="0" distB="0" distL="0" distR="0" wp14:anchorId="49F69B32" wp14:editId="57A4227A">
                                    <wp:extent cx="6353537" cy="4921885"/>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S1 _page-00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4965" cy="4922991"/>
                                            </a:xfrm>
                                            <a:prstGeom prst="rect">
                                              <a:avLst/>
                                            </a:prstGeom>
                                          </pic:spPr>
                                        </pic:pic>
                                      </a:graphicData>
                                    </a:graphic>
                                  </wp:inline>
                                </w:drawing>
                              </w:r>
                            </w:p>
                            <w:p w14:paraId="2C003EA3" w14:textId="658C7566" w:rsidR="0041613C" w:rsidRPr="00AB4CD8" w:rsidRDefault="00AB4CD8"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5</w:t>
                              </w:r>
                              <w:r>
                                <w:fldChar w:fldCharType="end"/>
                              </w:r>
                              <w:r>
                                <w:t xml:space="preserve">: Diagrama de secuencia </w:t>
                              </w:r>
                              <w:proofErr w:type="gramStart"/>
                              <w:r>
                                <w:t>(</w:t>
                              </w:r>
                              <w:r w:rsidR="008344FC">
                                <w:t xml:space="preserve"> Ingresar</w:t>
                              </w:r>
                              <w:proofErr w:type="gramEnd"/>
                              <w:r w:rsidR="008344FC">
                                <w:t xml:space="preserve"> al sistema </w:t>
                              </w:r>
                              <w:r>
                                <w:t>)</w:t>
                              </w:r>
                            </w:p>
                            <w:p w14:paraId="206FBBF9" w14:textId="77777777" w:rsidR="0041613C" w:rsidRDefault="0041613C" w:rsidP="008344FC">
                              <w:pPr>
                                <w:pStyle w:val="Content"/>
                                <w:framePr w:hSpace="141" w:wrap="around" w:vAnchor="text" w:hAnchor="margin" w:y="-395"/>
                              </w:pPr>
                            </w:p>
                            <w:sdt>
                              <w:sdtPr>
                                <w:id w:val="-419797006"/>
                                <w:placeholder>
                                  <w:docPart w:val="B050C0946ACB4C2183431016D8F0E31D"/>
                                </w:placeholder>
                                <w15:dataBinding w:prefixMappings="xmlns:ns0='http://schemas.microsoft.com/temp/samples' " w:xpath="/ns0:employees[1]/ns0:employee[1]/ns0:CompanyName[1]" w:storeItemID="{00000000-0000-0000-0000-000000000000}"/>
                                <w15:appearance w15:val="hidden"/>
                              </w:sdtPr>
                              <w:sdtEndPr/>
                              <w:sdtContent>
                                <w:p w14:paraId="5F30A9AF" w14:textId="77777777" w:rsidR="00AB4CD8" w:rsidRDefault="00AB4CD8" w:rsidP="008344FC">
                                  <w:pPr>
                                    <w:pStyle w:val="Heading2"/>
                                    <w:framePr w:hSpace="141" w:wrap="around" w:vAnchor="text" w:hAnchor="margin" w:y="-395"/>
                                  </w:pPr>
                                </w:p>
                                <w:p w14:paraId="6F5AC2D8" w14:textId="77777777" w:rsidR="00AB4CD8" w:rsidRDefault="00AB4CD8" w:rsidP="008344FC">
                                  <w:pPr>
                                    <w:pStyle w:val="Heading2"/>
                                    <w:framePr w:hSpace="141" w:wrap="around" w:vAnchor="text" w:hAnchor="margin" w:y="-395"/>
                                  </w:pPr>
                                </w:p>
                                <w:p w14:paraId="62ECDD6C" w14:textId="77777777" w:rsidR="00AB4CD8" w:rsidRDefault="00AB4CD8" w:rsidP="008344FC">
                                  <w:pPr>
                                    <w:pStyle w:val="Heading2"/>
                                    <w:framePr w:hSpace="141" w:wrap="around" w:vAnchor="text" w:hAnchor="margin" w:y="-395"/>
                                  </w:pPr>
                                </w:p>
                                <w:p w14:paraId="32CF4C2B" w14:textId="77777777" w:rsidR="00AB4CD8" w:rsidRDefault="00AB4CD8" w:rsidP="008344FC">
                                  <w:pPr>
                                    <w:pStyle w:val="Heading2"/>
                                    <w:framePr w:hSpace="141" w:wrap="around" w:vAnchor="text" w:hAnchor="margin" w:y="-395"/>
                                  </w:pPr>
                                </w:p>
                                <w:p w14:paraId="798B013E" w14:textId="346B5684" w:rsidR="0041613C" w:rsidRPr="00920ACB" w:rsidRDefault="008344FC" w:rsidP="008344FC">
                                  <w:pPr>
                                    <w:pStyle w:val="Heading2"/>
                                    <w:framePr w:hSpace="141" w:wrap="around" w:vAnchor="text" w:hAnchor="margin" w:y="-395"/>
                                    <w:rPr>
                                      <w:lang w:val="en-US"/>
                                    </w:rPr>
                                  </w:pPr>
                                  <w:bookmarkStart w:id="14" w:name="_Toc26644273"/>
                                  <w:proofErr w:type="spellStart"/>
                                  <w:r>
                                    <w:rPr>
                                      <w:lang w:val="en-US"/>
                                    </w:rPr>
                                    <w:t>Crear</w:t>
                                  </w:r>
                                  <w:proofErr w:type="spellEnd"/>
                                  <w:r>
                                    <w:rPr>
                                      <w:lang w:val="en-US"/>
                                    </w:rPr>
                                    <w:t xml:space="preserve"> </w:t>
                                  </w:r>
                                  <w:proofErr w:type="spellStart"/>
                                  <w:r>
                                    <w:rPr>
                                      <w:lang w:val="en-US"/>
                                    </w:rPr>
                                    <w:t>reporte</w:t>
                                  </w:r>
                                  <w:proofErr w:type="spellEnd"/>
                                  <w:r>
                                    <w:rPr>
                                      <w:lang w:val="en-US"/>
                                    </w:rPr>
                                    <w:t xml:space="preserve"> </w:t>
                                  </w:r>
                                  <w:proofErr w:type="spellStart"/>
                                  <w:r>
                                    <w:rPr>
                                      <w:lang w:val="en-US"/>
                                    </w:rPr>
                                    <w:t>cliente</w:t>
                                  </w:r>
                                  <w:proofErr w:type="spellEnd"/>
                                </w:p>
                              </w:sdtContent>
                            </w:sdt>
                            <w:bookmarkEnd w:id="14" w:displacedByCustomXml="prev"/>
                            <w:p w14:paraId="0B21BEB9" w14:textId="14E2D4B5" w:rsidR="0041613C" w:rsidRDefault="0041613C" w:rsidP="008344FC">
                              <w:pPr>
                                <w:pStyle w:val="Content"/>
                                <w:framePr w:hSpace="141" w:wrap="around" w:vAnchor="text" w:hAnchor="margin" w:y="-395"/>
                                <w:rPr>
                                  <w:lang w:val="en-US"/>
                                </w:rPr>
                              </w:pPr>
                            </w:p>
                            <w:p w14:paraId="0B5E93F7" w14:textId="03ACEC71" w:rsidR="00AB4CD8" w:rsidRDefault="008344FC" w:rsidP="008344FC">
                              <w:pPr>
                                <w:pStyle w:val="Content"/>
                                <w:keepNext/>
                                <w:framePr w:hSpace="141" w:wrap="around" w:vAnchor="text" w:hAnchor="margin" w:y="-395"/>
                              </w:pPr>
                              <w:r>
                                <w:rPr>
                                  <w:noProof/>
                                </w:rPr>
                                <w:drawing>
                                  <wp:inline distT="0" distB="0" distL="0" distR="0" wp14:anchorId="1BF75131" wp14:editId="5A3F1F15">
                                    <wp:extent cx="6619875" cy="472683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S2_page-0001.jpg"/>
                                            <pic:cNvPicPr/>
                                          </pic:nvPicPr>
                                          <pic:blipFill>
                                            <a:blip r:embed="rId17">
                                              <a:extLst>
                                                <a:ext uri="{28A0092B-C50C-407E-A947-70E740481C1C}">
                                                  <a14:useLocalDpi xmlns:a14="http://schemas.microsoft.com/office/drawing/2010/main" val="0"/>
                                                </a:ext>
                                              </a:extLst>
                                            </a:blip>
                                            <a:stretch>
                                              <a:fillRect/>
                                            </a:stretch>
                                          </pic:blipFill>
                                          <pic:spPr>
                                            <a:xfrm>
                                              <a:off x="0" y="0"/>
                                              <a:ext cx="6621996" cy="4728353"/>
                                            </a:xfrm>
                                            <a:prstGeom prst="rect">
                                              <a:avLst/>
                                            </a:prstGeom>
                                          </pic:spPr>
                                        </pic:pic>
                                      </a:graphicData>
                                    </a:graphic>
                                  </wp:inline>
                                </w:drawing>
                              </w:r>
                            </w:p>
                            <w:p w14:paraId="69645D5B" w14:textId="44095781" w:rsidR="00AB4CD8" w:rsidRPr="00AB4CD8" w:rsidRDefault="00AB4CD8"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6</w:t>
                              </w:r>
                              <w:r>
                                <w:fldChar w:fldCharType="end"/>
                              </w:r>
                              <w:r>
                                <w:t>:Diagrama de secuencia (</w:t>
                              </w:r>
                              <w:r w:rsidR="008344FC">
                                <w:t>Reporte cliente</w:t>
                              </w:r>
                              <w:r>
                                <w:t>)</w:t>
                              </w:r>
                            </w:p>
                            <w:p w14:paraId="289E68DE" w14:textId="429844CA" w:rsidR="0041613C" w:rsidRDefault="0041613C" w:rsidP="008344FC">
                              <w:pPr>
                                <w:pStyle w:val="Content"/>
                                <w:framePr w:hSpace="141" w:wrap="around" w:vAnchor="text" w:hAnchor="margin" w:y="-395"/>
                                <w:rPr>
                                  <w:lang w:val="es-MX"/>
                                </w:rPr>
                              </w:pPr>
                            </w:p>
                            <w:p w14:paraId="6693E341" w14:textId="59DAEF1B" w:rsidR="008344FC" w:rsidRDefault="008344FC" w:rsidP="008344FC">
                              <w:pPr>
                                <w:pStyle w:val="Content"/>
                                <w:framePr w:hSpace="141" w:wrap="around" w:vAnchor="text" w:hAnchor="margin" w:y="-395"/>
                                <w:rPr>
                                  <w:lang w:val="es-MX"/>
                                </w:rPr>
                              </w:pPr>
                            </w:p>
                            <w:p w14:paraId="3F13B833" w14:textId="20ECA723" w:rsidR="008344FC" w:rsidRDefault="008344FC" w:rsidP="008344FC">
                              <w:pPr>
                                <w:pStyle w:val="Content"/>
                                <w:framePr w:hSpace="141" w:wrap="around" w:vAnchor="text" w:hAnchor="margin" w:y="-395"/>
                                <w:rPr>
                                  <w:lang w:val="es-MX"/>
                                </w:rPr>
                              </w:pPr>
                            </w:p>
                            <w:p w14:paraId="31D4BFBC" w14:textId="4B15F33D" w:rsidR="008344FC" w:rsidRDefault="008344FC" w:rsidP="008344FC">
                              <w:pPr>
                                <w:pStyle w:val="Content"/>
                                <w:framePr w:hSpace="141" w:wrap="around" w:vAnchor="text" w:hAnchor="margin" w:y="-395"/>
                                <w:rPr>
                                  <w:lang w:val="es-MX"/>
                                </w:rPr>
                              </w:pPr>
                            </w:p>
                            <w:p w14:paraId="2421393D" w14:textId="3E1DCDB2" w:rsidR="008344FC" w:rsidRDefault="008344FC" w:rsidP="008344FC">
                              <w:pPr>
                                <w:pStyle w:val="Content"/>
                                <w:framePr w:hSpace="141" w:wrap="around" w:vAnchor="text" w:hAnchor="margin" w:y="-395"/>
                                <w:rPr>
                                  <w:lang w:val="es-MX"/>
                                </w:rPr>
                              </w:pPr>
                            </w:p>
                            <w:p w14:paraId="1868ED00" w14:textId="2236AD8B" w:rsidR="008344FC" w:rsidRDefault="008344FC" w:rsidP="008344FC">
                              <w:pPr>
                                <w:pStyle w:val="Content"/>
                                <w:framePr w:hSpace="141" w:wrap="around" w:vAnchor="text" w:hAnchor="margin" w:y="-395"/>
                                <w:rPr>
                                  <w:lang w:val="es-MX"/>
                                </w:rPr>
                              </w:pPr>
                            </w:p>
                            <w:p w14:paraId="26AC65B2" w14:textId="35910EA2" w:rsidR="008344FC" w:rsidRDefault="008344FC" w:rsidP="008344FC">
                              <w:pPr>
                                <w:pStyle w:val="Content"/>
                                <w:framePr w:hSpace="141" w:wrap="around" w:vAnchor="text" w:hAnchor="margin" w:y="-395"/>
                                <w:rPr>
                                  <w:lang w:val="es-MX"/>
                                </w:rPr>
                              </w:pPr>
                            </w:p>
                            <w:p w14:paraId="18EB1A4C" w14:textId="77777777" w:rsidR="008344FC" w:rsidRPr="00AB4CD8" w:rsidRDefault="008344FC" w:rsidP="008344FC">
                              <w:pPr>
                                <w:pStyle w:val="Content"/>
                                <w:framePr w:hSpace="141" w:wrap="around" w:vAnchor="text" w:hAnchor="margin" w:y="-395"/>
                                <w:rPr>
                                  <w:lang w:val="es-MX"/>
                                </w:rPr>
                              </w:pPr>
                            </w:p>
                            <w:bookmarkStart w:id="15" w:name="_Toc26644274"/>
                            <w:p w14:paraId="42709B99" w14:textId="4FCBFEBB" w:rsidR="0041613C" w:rsidRPr="00920ACB" w:rsidRDefault="006E204B" w:rsidP="008344FC">
                              <w:pPr>
                                <w:pStyle w:val="Heading2"/>
                                <w:framePr w:hSpace="141" w:wrap="around" w:vAnchor="text" w:hAnchor="margin" w:y="-395"/>
                                <w:rPr>
                                  <w:lang w:val="en-US"/>
                                </w:rPr>
                              </w:pPr>
                              <w:sdt>
                                <w:sdtPr>
                                  <w:id w:val="1396400051"/>
                                  <w:placeholder>
                                    <w:docPart w:val="FD5ED2BEC0B94A10B2ABE3D40BAED3C5"/>
                                  </w:placeholder>
                                  <w15:dataBinding w:prefixMappings="xmlns:ns0='http://schemas.microsoft.com/temp/samples' " w:xpath="/ns0:employees[1]/ns0:employee[1]/ns0:CompanyName[1]" w:storeItemID="{00000000-0000-0000-0000-000000000000}"/>
                                  <w15:appearance w15:val="hidden"/>
                                </w:sdtPr>
                                <w:sdtEndPr/>
                                <w:sdtContent>
                                  <w:r w:rsidR="008344FC">
                                    <w:t>Registrar cliente</w:t>
                                  </w:r>
                                  <w:r w:rsidR="0041613C">
                                    <w:rPr>
                                      <w:lang w:val="en-US"/>
                                    </w:rPr>
                                    <w:t xml:space="preserve"> </w:t>
                                  </w:r>
                                </w:sdtContent>
                              </w:sdt>
                              <w:bookmarkEnd w:id="15"/>
                            </w:p>
                            <w:p w14:paraId="750E2674" w14:textId="19308554" w:rsidR="0041613C" w:rsidRDefault="0041613C" w:rsidP="008344FC">
                              <w:pPr>
                                <w:pStyle w:val="Content"/>
                                <w:framePr w:hSpace="141" w:wrap="around" w:vAnchor="text" w:hAnchor="margin" w:y="-395"/>
                              </w:pPr>
                            </w:p>
                            <w:p w14:paraId="3F034A40" w14:textId="765966D8" w:rsidR="009F14DF" w:rsidRDefault="008344FC" w:rsidP="008344FC">
                              <w:pPr>
                                <w:pStyle w:val="Content"/>
                                <w:keepNext/>
                                <w:framePr w:hSpace="141" w:wrap="around" w:vAnchor="text" w:hAnchor="margin" w:y="-395"/>
                              </w:pPr>
                              <w:r>
                                <w:rPr>
                                  <w:noProof/>
                                </w:rPr>
                                <w:drawing>
                                  <wp:inline distT="0" distB="0" distL="0" distR="0" wp14:anchorId="5ECB66D3" wp14:editId="3DA1C34E">
                                    <wp:extent cx="6286500" cy="4414060"/>
                                    <wp:effectExtent l="0" t="0" r="0" b="571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S3_page-0001.jpg"/>
                                            <pic:cNvPicPr/>
                                          </pic:nvPicPr>
                                          <pic:blipFill>
                                            <a:blip r:embed="rId18">
                                              <a:extLst>
                                                <a:ext uri="{28A0092B-C50C-407E-A947-70E740481C1C}">
                                                  <a14:useLocalDpi xmlns:a14="http://schemas.microsoft.com/office/drawing/2010/main" val="0"/>
                                                </a:ext>
                                              </a:extLst>
                                            </a:blip>
                                            <a:stretch>
                                              <a:fillRect/>
                                            </a:stretch>
                                          </pic:blipFill>
                                          <pic:spPr>
                                            <a:xfrm>
                                              <a:off x="0" y="0"/>
                                              <a:ext cx="6288829" cy="4415695"/>
                                            </a:xfrm>
                                            <a:prstGeom prst="rect">
                                              <a:avLst/>
                                            </a:prstGeom>
                                          </pic:spPr>
                                        </pic:pic>
                                      </a:graphicData>
                                    </a:graphic>
                                  </wp:inline>
                                </w:drawing>
                              </w:r>
                            </w:p>
                            <w:p w14:paraId="319FBC1B" w14:textId="48DAEE2C" w:rsidR="00AB4CD8" w:rsidRPr="009F14DF" w:rsidRDefault="009F14DF"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7</w:t>
                              </w:r>
                              <w:r>
                                <w:fldChar w:fldCharType="end"/>
                              </w:r>
                              <w:r>
                                <w:t xml:space="preserve">:Diagrama de </w:t>
                              </w:r>
                              <w:proofErr w:type="gramStart"/>
                              <w:r>
                                <w:t>secuencia(</w:t>
                              </w:r>
                              <w:proofErr w:type="gramEnd"/>
                              <w:r w:rsidR="008344FC">
                                <w:t>Registrar cliente</w:t>
                              </w:r>
                              <w:r>
                                <w:t>)</w:t>
                              </w:r>
                            </w:p>
                            <w:p w14:paraId="3AE6233B" w14:textId="01CE550A" w:rsidR="0041613C" w:rsidRDefault="0041613C" w:rsidP="008344FC">
                              <w:pPr>
                                <w:pStyle w:val="Content"/>
                                <w:framePr w:hSpace="141" w:wrap="around" w:vAnchor="text" w:hAnchor="margin" w:y="-395"/>
                                <w:rPr>
                                  <w:lang w:val="es-MX"/>
                                </w:rPr>
                              </w:pPr>
                            </w:p>
                            <w:p w14:paraId="63A121F8" w14:textId="68B4EDF4" w:rsidR="008344FC" w:rsidRDefault="008344FC" w:rsidP="008344FC">
                              <w:pPr>
                                <w:pStyle w:val="Content"/>
                                <w:framePr w:hSpace="141" w:wrap="around" w:vAnchor="text" w:hAnchor="margin" w:y="-395"/>
                                <w:rPr>
                                  <w:lang w:val="es-MX"/>
                                </w:rPr>
                              </w:pPr>
                            </w:p>
                            <w:p w14:paraId="00199D42" w14:textId="67E57B8D" w:rsidR="008344FC" w:rsidRDefault="008344FC" w:rsidP="008344FC">
                              <w:pPr>
                                <w:pStyle w:val="Content"/>
                                <w:framePr w:hSpace="141" w:wrap="around" w:vAnchor="text" w:hAnchor="margin" w:y="-395"/>
                                <w:rPr>
                                  <w:lang w:val="es-MX"/>
                                </w:rPr>
                              </w:pPr>
                            </w:p>
                            <w:p w14:paraId="69C1C363" w14:textId="3C6E7C45" w:rsidR="008344FC" w:rsidRDefault="008344FC" w:rsidP="008344FC">
                              <w:pPr>
                                <w:pStyle w:val="Content"/>
                                <w:framePr w:hSpace="141" w:wrap="around" w:vAnchor="text" w:hAnchor="margin" w:y="-395"/>
                                <w:rPr>
                                  <w:lang w:val="es-MX"/>
                                </w:rPr>
                              </w:pPr>
                            </w:p>
                            <w:p w14:paraId="75A237F5" w14:textId="7AE1E1D9" w:rsidR="008344FC" w:rsidRDefault="008344FC" w:rsidP="008344FC">
                              <w:pPr>
                                <w:pStyle w:val="Content"/>
                                <w:framePr w:hSpace="141" w:wrap="around" w:vAnchor="text" w:hAnchor="margin" w:y="-395"/>
                                <w:rPr>
                                  <w:lang w:val="es-MX"/>
                                </w:rPr>
                              </w:pPr>
                            </w:p>
                            <w:p w14:paraId="46A240E9" w14:textId="5731C7BD" w:rsidR="008344FC" w:rsidRDefault="008344FC" w:rsidP="008344FC">
                              <w:pPr>
                                <w:pStyle w:val="Content"/>
                                <w:framePr w:hSpace="141" w:wrap="around" w:vAnchor="text" w:hAnchor="margin" w:y="-395"/>
                                <w:rPr>
                                  <w:lang w:val="es-MX"/>
                                </w:rPr>
                              </w:pPr>
                            </w:p>
                            <w:p w14:paraId="2BC888CF" w14:textId="2AFAF5E5" w:rsidR="008344FC" w:rsidRDefault="008344FC" w:rsidP="008344FC">
                              <w:pPr>
                                <w:pStyle w:val="Content"/>
                                <w:framePr w:hSpace="141" w:wrap="around" w:vAnchor="text" w:hAnchor="margin" w:y="-395"/>
                                <w:rPr>
                                  <w:lang w:val="es-MX"/>
                                </w:rPr>
                              </w:pPr>
                            </w:p>
                            <w:p w14:paraId="78B8176C" w14:textId="13150958" w:rsidR="008344FC" w:rsidRDefault="008344FC" w:rsidP="008344FC">
                              <w:pPr>
                                <w:pStyle w:val="Content"/>
                                <w:framePr w:hSpace="141" w:wrap="around" w:vAnchor="text" w:hAnchor="margin" w:y="-395"/>
                                <w:rPr>
                                  <w:lang w:val="es-MX"/>
                                </w:rPr>
                              </w:pPr>
                            </w:p>
                            <w:p w14:paraId="291441EC" w14:textId="4A05FACF" w:rsidR="008344FC" w:rsidRDefault="008344FC" w:rsidP="008344FC">
                              <w:pPr>
                                <w:pStyle w:val="Content"/>
                                <w:framePr w:hSpace="141" w:wrap="around" w:vAnchor="text" w:hAnchor="margin" w:y="-395"/>
                                <w:rPr>
                                  <w:lang w:val="es-MX"/>
                                </w:rPr>
                              </w:pPr>
                            </w:p>
                            <w:p w14:paraId="6273AFC3" w14:textId="087BD8DC" w:rsidR="008344FC" w:rsidRDefault="008344FC" w:rsidP="008344FC">
                              <w:pPr>
                                <w:pStyle w:val="Content"/>
                                <w:framePr w:hSpace="141" w:wrap="around" w:vAnchor="text" w:hAnchor="margin" w:y="-395"/>
                                <w:rPr>
                                  <w:lang w:val="es-MX"/>
                                </w:rPr>
                              </w:pPr>
                            </w:p>
                            <w:p w14:paraId="123B27E5" w14:textId="1CD8C91F" w:rsidR="008344FC" w:rsidRDefault="008344FC" w:rsidP="008344FC">
                              <w:pPr>
                                <w:pStyle w:val="Content"/>
                                <w:framePr w:hSpace="141" w:wrap="around" w:vAnchor="text" w:hAnchor="margin" w:y="-395"/>
                                <w:rPr>
                                  <w:lang w:val="es-MX"/>
                                </w:rPr>
                              </w:pPr>
                            </w:p>
                            <w:p w14:paraId="43A862E8" w14:textId="77777777" w:rsidR="008344FC" w:rsidRPr="009F14DF" w:rsidRDefault="008344FC" w:rsidP="008344FC">
                              <w:pPr>
                                <w:pStyle w:val="Content"/>
                                <w:framePr w:hSpace="141" w:wrap="around" w:vAnchor="text" w:hAnchor="margin" w:y="-395"/>
                                <w:rPr>
                                  <w:lang w:val="es-MX"/>
                                </w:rPr>
                              </w:pPr>
                            </w:p>
                            <w:bookmarkStart w:id="16" w:name="_Toc26644275"/>
                            <w:p w14:paraId="6DC71719" w14:textId="7F53C607" w:rsidR="0041613C" w:rsidRPr="00920ACB" w:rsidRDefault="006E204B" w:rsidP="008344FC">
                              <w:pPr>
                                <w:pStyle w:val="Heading2"/>
                                <w:framePr w:hSpace="141" w:wrap="around" w:vAnchor="text" w:hAnchor="margin" w:y="-395"/>
                                <w:rPr>
                                  <w:lang w:val="en-US"/>
                                </w:rPr>
                              </w:pPr>
                              <w:sdt>
                                <w:sdtPr>
                                  <w:id w:val="81113482"/>
                                  <w:placeholder>
                                    <w:docPart w:val="FCF6AE68E9BA422CA94CED7A8370B321"/>
                                  </w:placeholder>
                                  <w15:dataBinding w:prefixMappings="xmlns:ns0='http://schemas.microsoft.com/temp/samples' " w:xpath="/ns0:employees[1]/ns0:employee[1]/ns0:CompanyName[1]" w:storeItemID="{00000000-0000-0000-0000-000000000000}"/>
                                  <w15:appearance w15:val="hidden"/>
                                </w:sdtPr>
                                <w:sdtEndPr/>
                                <w:sdtContent>
                                  <w:r w:rsidR="0041613C">
                                    <w:rPr>
                                      <w:lang w:val="en-US"/>
                                    </w:rPr>
                                    <w:t xml:space="preserve">Registrar </w:t>
                                  </w:r>
                                  <w:r w:rsidR="0041613C" w:rsidRPr="00AB4CD8">
                                    <w:t>vendedor</w:t>
                                  </w:r>
                                  <w:r w:rsidR="0041613C">
                                    <w:rPr>
                                      <w:lang w:val="en-US"/>
                                    </w:rPr>
                                    <w:t xml:space="preserve"> </w:t>
                                  </w:r>
                                </w:sdtContent>
                              </w:sdt>
                              <w:bookmarkEnd w:id="16"/>
                            </w:p>
                            <w:p w14:paraId="09CE19D7" w14:textId="5C179185" w:rsidR="0041613C" w:rsidRDefault="0041613C" w:rsidP="008344FC">
                              <w:pPr>
                                <w:pStyle w:val="Content"/>
                                <w:framePr w:hSpace="141" w:wrap="around" w:vAnchor="text" w:hAnchor="margin" w:y="-395"/>
                              </w:pPr>
                            </w:p>
                            <w:p w14:paraId="645A7FED" w14:textId="3DC437FA" w:rsidR="009F14DF" w:rsidRDefault="008344FC" w:rsidP="008344FC">
                              <w:pPr>
                                <w:pStyle w:val="Content"/>
                                <w:keepNext/>
                                <w:framePr w:hSpace="141" w:wrap="around" w:vAnchor="text" w:hAnchor="margin" w:y="-395"/>
                              </w:pPr>
                              <w:r>
                                <w:rPr>
                                  <w:noProof/>
                                </w:rPr>
                                <w:drawing>
                                  <wp:inline distT="0" distB="0" distL="0" distR="0" wp14:anchorId="2BA445AB" wp14:editId="5B79A311">
                                    <wp:extent cx="6334125" cy="4158453"/>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S4_page-0001.jpg"/>
                                            <pic:cNvPicPr/>
                                          </pic:nvPicPr>
                                          <pic:blipFill>
                                            <a:blip r:embed="rId19">
                                              <a:extLst>
                                                <a:ext uri="{28A0092B-C50C-407E-A947-70E740481C1C}">
                                                  <a14:useLocalDpi xmlns:a14="http://schemas.microsoft.com/office/drawing/2010/main" val="0"/>
                                                </a:ext>
                                              </a:extLst>
                                            </a:blip>
                                            <a:stretch>
                                              <a:fillRect/>
                                            </a:stretch>
                                          </pic:blipFill>
                                          <pic:spPr>
                                            <a:xfrm>
                                              <a:off x="0" y="0"/>
                                              <a:ext cx="6334993" cy="4159023"/>
                                            </a:xfrm>
                                            <a:prstGeom prst="rect">
                                              <a:avLst/>
                                            </a:prstGeom>
                                          </pic:spPr>
                                        </pic:pic>
                                      </a:graphicData>
                                    </a:graphic>
                                  </wp:inline>
                                </w:drawing>
                              </w:r>
                            </w:p>
                            <w:p w14:paraId="5C21D23C" w14:textId="520A09F6" w:rsidR="00AB4CD8" w:rsidRDefault="009F14DF" w:rsidP="008344FC">
                              <w:pPr>
                                <w:pStyle w:val="Caption"/>
                                <w:framePr w:hSpace="141" w:wrap="around" w:vAnchor="text" w:hAnchor="margin" w:y="-395"/>
                                <w:jc w:val="center"/>
                              </w:pPr>
                              <w:r>
                                <w:t xml:space="preserve">Diagrama </w:t>
                              </w:r>
                              <w:r>
                                <w:fldChar w:fldCharType="begin"/>
                              </w:r>
                              <w:r>
                                <w:instrText xml:space="preserve"> SEQ Diagrama \* ARABIC </w:instrText>
                              </w:r>
                              <w:r>
                                <w:fldChar w:fldCharType="separate"/>
                              </w:r>
                              <w:r>
                                <w:rPr>
                                  <w:noProof/>
                                </w:rPr>
                                <w:t>8</w:t>
                              </w:r>
                              <w:r>
                                <w:fldChar w:fldCharType="end"/>
                              </w:r>
                              <w:r>
                                <w:t>:Diagrama de secuencia (Registrar vendedor)</w:t>
                              </w:r>
                            </w:p>
                            <w:p w14:paraId="42C1F50B" w14:textId="64719B97" w:rsidR="0041613C" w:rsidRDefault="0041613C" w:rsidP="008344FC">
                              <w:pPr>
                                <w:pStyle w:val="Content"/>
                                <w:framePr w:hSpace="141" w:wrap="around" w:vAnchor="text" w:hAnchor="margin" w:y="-395"/>
                              </w:pPr>
                            </w:p>
                            <w:p w14:paraId="756AD694" w14:textId="5BD7DEB1" w:rsidR="008344FC" w:rsidRDefault="008344FC" w:rsidP="008344FC">
                              <w:pPr>
                                <w:pStyle w:val="Content"/>
                                <w:framePr w:hSpace="141" w:wrap="around" w:vAnchor="text" w:hAnchor="margin" w:y="-395"/>
                              </w:pPr>
                            </w:p>
                            <w:p w14:paraId="03871E45" w14:textId="193DA61A" w:rsidR="008344FC" w:rsidRDefault="008344FC" w:rsidP="008344FC">
                              <w:pPr>
                                <w:pStyle w:val="Content"/>
                                <w:framePr w:hSpace="141" w:wrap="around" w:vAnchor="text" w:hAnchor="margin" w:y="-395"/>
                              </w:pPr>
                            </w:p>
                            <w:p w14:paraId="6D19E3B2" w14:textId="1E78E075" w:rsidR="008344FC" w:rsidRDefault="008344FC" w:rsidP="008344FC">
                              <w:pPr>
                                <w:pStyle w:val="Content"/>
                                <w:framePr w:hSpace="141" w:wrap="around" w:vAnchor="text" w:hAnchor="margin" w:y="-395"/>
                              </w:pPr>
                            </w:p>
                            <w:p w14:paraId="1E47B9CE" w14:textId="4AC9B524" w:rsidR="008344FC" w:rsidRDefault="008344FC" w:rsidP="008344FC">
                              <w:pPr>
                                <w:pStyle w:val="Content"/>
                                <w:framePr w:hSpace="141" w:wrap="around" w:vAnchor="text" w:hAnchor="margin" w:y="-395"/>
                              </w:pPr>
                            </w:p>
                            <w:p w14:paraId="3736F13B" w14:textId="0DA63BE7" w:rsidR="008344FC" w:rsidRDefault="008344FC" w:rsidP="008344FC">
                              <w:pPr>
                                <w:pStyle w:val="Content"/>
                                <w:framePr w:hSpace="141" w:wrap="around" w:vAnchor="text" w:hAnchor="margin" w:y="-395"/>
                              </w:pPr>
                            </w:p>
                            <w:p w14:paraId="3D54D7EC" w14:textId="0776B906" w:rsidR="008344FC" w:rsidRDefault="008344FC" w:rsidP="008344FC">
                              <w:pPr>
                                <w:pStyle w:val="Content"/>
                                <w:framePr w:hSpace="141" w:wrap="around" w:vAnchor="text" w:hAnchor="margin" w:y="-395"/>
                              </w:pPr>
                            </w:p>
                            <w:p w14:paraId="70A4E2CF" w14:textId="645B10EF" w:rsidR="008344FC" w:rsidRDefault="008344FC" w:rsidP="008344FC">
                              <w:pPr>
                                <w:pStyle w:val="Content"/>
                                <w:framePr w:hSpace="141" w:wrap="around" w:vAnchor="text" w:hAnchor="margin" w:y="-395"/>
                              </w:pPr>
                            </w:p>
                            <w:p w14:paraId="14A58096" w14:textId="61BE01FF" w:rsidR="008344FC" w:rsidRDefault="008344FC" w:rsidP="008344FC">
                              <w:pPr>
                                <w:pStyle w:val="Content"/>
                                <w:framePr w:hSpace="141" w:wrap="around" w:vAnchor="text" w:hAnchor="margin" w:y="-395"/>
                              </w:pPr>
                            </w:p>
                            <w:p w14:paraId="515F6F0C" w14:textId="1A6963FD" w:rsidR="008344FC" w:rsidRDefault="008344FC" w:rsidP="008344FC">
                              <w:pPr>
                                <w:pStyle w:val="Content"/>
                                <w:framePr w:hSpace="141" w:wrap="around" w:vAnchor="text" w:hAnchor="margin" w:y="-395"/>
                              </w:pPr>
                            </w:p>
                            <w:p w14:paraId="582D9C67" w14:textId="3991DF98" w:rsidR="008344FC" w:rsidRDefault="008344FC" w:rsidP="008344FC">
                              <w:pPr>
                                <w:pStyle w:val="Content"/>
                                <w:framePr w:hSpace="141" w:wrap="around" w:vAnchor="text" w:hAnchor="margin" w:y="-395"/>
                              </w:pPr>
                            </w:p>
                            <w:p w14:paraId="2C3B9034" w14:textId="77777777" w:rsidR="008344FC" w:rsidRDefault="008344FC" w:rsidP="008344FC">
                              <w:pPr>
                                <w:pStyle w:val="Content"/>
                                <w:framePr w:hSpace="141" w:wrap="around" w:vAnchor="text" w:hAnchor="margin" w:y="-395"/>
                              </w:pPr>
                            </w:p>
                            <w:bookmarkStart w:id="17" w:name="_Toc26644276"/>
                            <w:p w14:paraId="25E279B8" w14:textId="780D6D67" w:rsidR="0041613C" w:rsidRPr="00920ACB" w:rsidRDefault="006E204B" w:rsidP="008344FC">
                              <w:pPr>
                                <w:pStyle w:val="Heading2"/>
                                <w:framePr w:hSpace="141" w:wrap="around" w:vAnchor="text" w:hAnchor="margin" w:y="-395"/>
                                <w:rPr>
                                  <w:lang w:val="en-US"/>
                                </w:rPr>
                              </w:pPr>
                              <w:sdt>
                                <w:sdtPr>
                                  <w:id w:val="1770574016"/>
                                  <w:placeholder>
                                    <w:docPart w:val="29DEE915FB86458EB7C396036FBFFB58"/>
                                  </w:placeholder>
                                  <w15:dataBinding w:prefixMappings="xmlns:ns0='http://schemas.microsoft.com/temp/samples' " w:xpath="/ns0:employees[1]/ns0:employee[1]/ns0:CompanyName[1]" w:storeItemID="{00000000-0000-0000-0000-000000000000}"/>
                                  <w15:appearance w15:val="hidden"/>
                                </w:sdtPr>
                                <w:sdtEndPr/>
                                <w:sdtContent>
                                  <w:r w:rsidR="008344FC">
                                    <w:t>Diseñar casa</w:t>
                                  </w:r>
                                </w:sdtContent>
                              </w:sdt>
                              <w:bookmarkEnd w:id="17"/>
                            </w:p>
                            <w:p w14:paraId="570CAEB6" w14:textId="362B08D9" w:rsidR="0041613C" w:rsidRDefault="0041613C" w:rsidP="008344FC">
                              <w:pPr>
                                <w:framePr w:hSpace="141" w:wrap="around" w:vAnchor="text" w:hAnchor="margin" w:y="-395"/>
                                <w:rPr>
                                  <w:b w:val="0"/>
                                </w:rPr>
                              </w:pPr>
                            </w:p>
                            <w:p w14:paraId="4C920C20" w14:textId="1DBB4304" w:rsidR="009F14DF" w:rsidRDefault="008344FC" w:rsidP="008344FC">
                              <w:pPr>
                                <w:keepNext/>
                                <w:framePr w:hSpace="141" w:wrap="around" w:vAnchor="text" w:hAnchor="margin" w:y="-395"/>
                              </w:pPr>
                              <w:r>
                                <w:rPr>
                                  <w:noProof/>
                                </w:rPr>
                                <w:drawing>
                                  <wp:inline distT="0" distB="0" distL="0" distR="0" wp14:anchorId="3406B96F" wp14:editId="52D64098">
                                    <wp:extent cx="6381750" cy="4853281"/>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S5_page-0001.jpg"/>
                                            <pic:cNvPicPr/>
                                          </pic:nvPicPr>
                                          <pic:blipFill>
                                            <a:blip r:embed="rId20">
                                              <a:extLst>
                                                <a:ext uri="{28A0092B-C50C-407E-A947-70E740481C1C}">
                                                  <a14:useLocalDpi xmlns:a14="http://schemas.microsoft.com/office/drawing/2010/main" val="0"/>
                                                </a:ext>
                                              </a:extLst>
                                            </a:blip>
                                            <a:stretch>
                                              <a:fillRect/>
                                            </a:stretch>
                                          </pic:blipFill>
                                          <pic:spPr>
                                            <a:xfrm>
                                              <a:off x="0" y="0"/>
                                              <a:ext cx="6385292" cy="4855974"/>
                                            </a:xfrm>
                                            <a:prstGeom prst="rect">
                                              <a:avLst/>
                                            </a:prstGeom>
                                          </pic:spPr>
                                        </pic:pic>
                                      </a:graphicData>
                                    </a:graphic>
                                  </wp:inline>
                                </w:drawing>
                              </w:r>
                            </w:p>
                            <w:p w14:paraId="2F526749" w14:textId="088B0067" w:rsidR="009F14DF" w:rsidRPr="009F14DF" w:rsidRDefault="009F14DF"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9</w:t>
                              </w:r>
                              <w:r>
                                <w:fldChar w:fldCharType="end"/>
                              </w:r>
                              <w:r>
                                <w:t xml:space="preserve">:Diagrama de </w:t>
                              </w:r>
                              <w:proofErr w:type="gramStart"/>
                              <w:r>
                                <w:t>secuencia(</w:t>
                              </w:r>
                              <w:proofErr w:type="gramEnd"/>
                              <w:r w:rsidR="008344FC">
                                <w:t>Diseñar casa</w:t>
                              </w:r>
                              <w:r>
                                <w:t>)</w:t>
                              </w:r>
                            </w:p>
                          </w:tc>
                        </w:tr>
                      </w:tbl>
                      <w:p w14:paraId="75C47ACB" w14:textId="77777777" w:rsidR="008344FC" w:rsidRDefault="008344FC" w:rsidP="008344FC">
                        <w:pPr>
                          <w:pStyle w:val="Heading1"/>
                          <w:framePr w:hSpace="141" w:wrap="around" w:vAnchor="text" w:hAnchor="margin" w:y="-395"/>
                        </w:pPr>
                      </w:p>
                      <w:p w14:paraId="72FBD564" w14:textId="77777777" w:rsidR="008344FC" w:rsidRDefault="008344FC" w:rsidP="008344FC">
                        <w:pPr>
                          <w:pStyle w:val="Heading1"/>
                          <w:framePr w:hSpace="141" w:wrap="around" w:vAnchor="text" w:hAnchor="margin" w:y="-395"/>
                        </w:pPr>
                      </w:p>
                      <w:p w14:paraId="36EC0767" w14:textId="77777777" w:rsidR="008344FC" w:rsidRDefault="008344FC" w:rsidP="008344FC">
                        <w:pPr>
                          <w:pStyle w:val="Heading1"/>
                          <w:framePr w:hSpace="141" w:wrap="around" w:vAnchor="text" w:hAnchor="margin" w:y="-395"/>
                        </w:pPr>
                      </w:p>
                      <w:p w14:paraId="408A5B54" w14:textId="77777777" w:rsidR="008344FC" w:rsidRDefault="008344FC" w:rsidP="008344FC">
                        <w:pPr>
                          <w:pStyle w:val="Heading1"/>
                          <w:framePr w:hSpace="141" w:wrap="around" w:vAnchor="text" w:hAnchor="margin" w:y="-395"/>
                        </w:pPr>
                      </w:p>
                      <w:p w14:paraId="502B6B18" w14:textId="17E4D349" w:rsidR="0041613C" w:rsidRDefault="0041613C" w:rsidP="008344FC">
                        <w:pPr>
                          <w:pStyle w:val="Heading1"/>
                          <w:framePr w:hSpace="141" w:wrap="around" w:vAnchor="text" w:hAnchor="margin" w:y="-395"/>
                        </w:pPr>
                        <w:bookmarkStart w:id="18" w:name="_Toc26644277"/>
                        <w:r>
                          <w:lastRenderedPageBreak/>
                          <w:t>MODELO FÍSICO (BASE DE DATOS)</w:t>
                        </w:r>
                        <w:bookmarkEnd w:id="18"/>
                      </w:p>
                      <w:tbl>
                        <w:tblPr>
                          <w:tblW w:w="9995" w:type="dxa"/>
                          <w:tblInd w:w="40" w:type="dxa"/>
                          <w:tblCellMar>
                            <w:left w:w="0" w:type="dxa"/>
                            <w:right w:w="0" w:type="dxa"/>
                          </w:tblCellMar>
                          <w:tblLook w:val="0000" w:firstRow="0" w:lastRow="0" w:firstColumn="0" w:lastColumn="0" w:noHBand="0" w:noVBand="0"/>
                        </w:tblPr>
                        <w:tblGrid>
                          <w:gridCol w:w="10245"/>
                        </w:tblGrid>
                        <w:tr w:rsidR="0041613C" w:rsidRPr="00F56087" w14:paraId="2180EC51" w14:textId="77777777" w:rsidTr="002147B8">
                          <w:trPr>
                            <w:trHeight w:val="3546"/>
                          </w:trPr>
                          <w:tc>
                            <w:tcPr>
                              <w:tcW w:w="9995" w:type="dxa"/>
                            </w:tcPr>
                            <w:bookmarkStart w:id="19" w:name="_Toc26644278"/>
                            <w:p w14:paraId="2CB862CB" w14:textId="77777777" w:rsidR="0041613C" w:rsidRPr="00920ACB" w:rsidRDefault="006E204B" w:rsidP="008344FC">
                              <w:pPr>
                                <w:pStyle w:val="Heading2"/>
                                <w:framePr w:hSpace="141" w:wrap="around" w:vAnchor="text" w:hAnchor="margin" w:y="-395"/>
                                <w:rPr>
                                  <w:lang w:val="en-US"/>
                                </w:rPr>
                              </w:pPr>
                              <w:sdt>
                                <w:sdtPr>
                                  <w:id w:val="724191297"/>
                                  <w:placeholder>
                                    <w:docPart w:val="71BC362630404DDDAAE4F1D1B4EC6CC8"/>
                                  </w:placeholder>
                                  <w15:dataBinding w:prefixMappings="xmlns:ns0='http://schemas.microsoft.com/temp/samples' " w:xpath="/ns0:employees[1]/ns0:employee[1]/ns0:CompanyName[1]" w:storeItemID="{00000000-0000-0000-0000-000000000000}"/>
                                  <w15:appearance w15:val="hidden"/>
                                </w:sdtPr>
                                <w:sdtEndPr/>
                                <w:sdtContent>
                                  <w:r w:rsidR="0041613C" w:rsidRPr="0061372B">
                                    <w:rPr>
                                      <w:lang w:val="en-US"/>
                                    </w:rPr>
                                    <w:t>General</w:t>
                                  </w:r>
                                </w:sdtContent>
                              </w:sdt>
                              <w:bookmarkEnd w:id="19"/>
                            </w:p>
                            <w:p w14:paraId="3EB74C01" w14:textId="16DE8E1E" w:rsidR="0041613C" w:rsidRDefault="0041613C" w:rsidP="008344FC">
                              <w:pPr>
                                <w:pStyle w:val="Content"/>
                                <w:framePr w:hSpace="141" w:wrap="around" w:vAnchor="text" w:hAnchor="margin" w:y="-395"/>
                                <w:rPr>
                                  <w:lang w:val="en-US"/>
                                </w:rPr>
                              </w:pPr>
                            </w:p>
                            <w:p w14:paraId="43782C38" w14:textId="77777777" w:rsidR="009F14DF" w:rsidRDefault="009F14DF" w:rsidP="008344FC">
                              <w:pPr>
                                <w:pStyle w:val="Content"/>
                                <w:keepNext/>
                                <w:framePr w:hSpace="141" w:wrap="around" w:vAnchor="text" w:hAnchor="margin" w:y="-395"/>
                              </w:pPr>
                              <w:r>
                                <w:rPr>
                                  <w:noProof/>
                                  <w:lang w:val="en-US"/>
                                </w:rPr>
                                <w:drawing>
                                  <wp:inline distT="0" distB="0" distL="0" distR="0" wp14:anchorId="48CE80AB" wp14:editId="56CFD296">
                                    <wp:extent cx="6505575" cy="4534567"/>
                                    <wp:effectExtent l="0" t="0" r="0" b="0"/>
                                    <wp:docPr id="32" name="Picture 3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 físic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0180" cy="4537777"/>
                                            </a:xfrm>
                                            <a:prstGeom prst="rect">
                                              <a:avLst/>
                                            </a:prstGeom>
                                          </pic:spPr>
                                        </pic:pic>
                                      </a:graphicData>
                                    </a:graphic>
                                  </wp:inline>
                                </w:drawing>
                              </w:r>
                            </w:p>
                            <w:p w14:paraId="62CCAC18" w14:textId="72FEDE40" w:rsidR="009F14DF" w:rsidRPr="00F56087" w:rsidRDefault="009F14DF" w:rsidP="008344F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10</w:t>
                              </w:r>
                              <w:r>
                                <w:fldChar w:fldCharType="end"/>
                              </w:r>
                              <w:r>
                                <w:t>: Modelo físico</w:t>
                              </w:r>
                              <w:r w:rsidR="008344FC">
                                <w:t xml:space="preserve"> </w:t>
                              </w:r>
                              <w:r>
                                <w:t>(Base de datos)</w:t>
                              </w:r>
                            </w:p>
                            <w:p w14:paraId="18EB9A08" w14:textId="77777777" w:rsidR="0041613C" w:rsidRPr="00F56087" w:rsidRDefault="0041613C" w:rsidP="008344FC">
                              <w:pPr>
                                <w:pStyle w:val="Content"/>
                                <w:framePr w:hSpace="141" w:wrap="around" w:vAnchor="text" w:hAnchor="margin" w:y="-395"/>
                                <w:rPr>
                                  <w:lang w:val="es-MX"/>
                                </w:rPr>
                              </w:pPr>
                            </w:p>
                          </w:tc>
                        </w:tr>
                      </w:tbl>
                      <w:p w14:paraId="69F696DF" w14:textId="77777777" w:rsidR="0041613C" w:rsidRPr="00F56087" w:rsidRDefault="0041613C" w:rsidP="008344FC">
                        <w:pPr>
                          <w:pStyle w:val="Content"/>
                          <w:framePr w:hSpace="141" w:wrap="around" w:vAnchor="text" w:hAnchor="margin" w:y="-395"/>
                          <w:rPr>
                            <w:i/>
                            <w:sz w:val="36"/>
                            <w:lang w:val="es-MX"/>
                          </w:rPr>
                        </w:pPr>
                      </w:p>
                      <w:p w14:paraId="3406D2BD" w14:textId="77777777" w:rsidR="0041613C" w:rsidRPr="00F56087" w:rsidRDefault="0041613C" w:rsidP="008344FC">
                        <w:pPr>
                          <w:pStyle w:val="Content"/>
                          <w:framePr w:hSpace="141" w:wrap="around" w:vAnchor="text" w:hAnchor="margin" w:y="-395"/>
                          <w:rPr>
                            <w:i/>
                            <w:sz w:val="36"/>
                            <w:lang w:val="es-MX"/>
                          </w:rPr>
                        </w:pPr>
                      </w:p>
                    </w:tc>
                  </w:tr>
                </w:tbl>
                <w:p w14:paraId="21F42CDC" w14:textId="77777777" w:rsidR="0041613C" w:rsidRPr="00F56087" w:rsidRDefault="0041613C" w:rsidP="008344FC">
                  <w:pPr>
                    <w:pStyle w:val="Content"/>
                    <w:framePr w:hSpace="141" w:wrap="around" w:vAnchor="text" w:hAnchor="margin" w:y="-395"/>
                    <w:rPr>
                      <w:i/>
                      <w:sz w:val="36"/>
                      <w:lang w:val="es-MX"/>
                    </w:rPr>
                  </w:pPr>
                </w:p>
              </w:tc>
            </w:tr>
          </w:tbl>
          <w:p w14:paraId="07B172E8" w14:textId="77777777" w:rsidR="0041613C" w:rsidRPr="00F56087" w:rsidRDefault="0041613C" w:rsidP="0041613C">
            <w:pPr>
              <w:pStyle w:val="Content"/>
              <w:rPr>
                <w:i/>
                <w:sz w:val="36"/>
                <w:lang w:val="es-MX"/>
              </w:rPr>
            </w:pPr>
          </w:p>
          <w:p w14:paraId="3D91D8FE" w14:textId="77777777" w:rsidR="0041613C" w:rsidRPr="00F56087" w:rsidRDefault="0041613C" w:rsidP="0041613C">
            <w:pPr>
              <w:pStyle w:val="Content"/>
              <w:rPr>
                <w:i/>
                <w:sz w:val="36"/>
                <w:lang w:val="es-MX"/>
              </w:rPr>
            </w:pPr>
          </w:p>
        </w:tc>
      </w:tr>
    </w:tbl>
    <w:p w14:paraId="3D7ADC93" w14:textId="77777777" w:rsidR="00AC53DC" w:rsidRDefault="00AC53DC" w:rsidP="00D077E9">
      <w:pPr>
        <w:pStyle w:val="Heading1"/>
      </w:pPr>
    </w:p>
    <w:p w14:paraId="79926ADC" w14:textId="77777777" w:rsidR="0087605E" w:rsidRPr="00F56087" w:rsidRDefault="0087605E" w:rsidP="00DF027C">
      <w:pPr>
        <w:rPr>
          <w:lang w:val="es-MX"/>
        </w:rPr>
      </w:pPr>
    </w:p>
    <w:sectPr w:rsidR="0087605E" w:rsidRPr="00F56087"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4BF2D" w14:textId="77777777" w:rsidR="006E204B" w:rsidRDefault="006E204B">
      <w:r>
        <w:separator/>
      </w:r>
    </w:p>
    <w:p w14:paraId="3EF6D7D2" w14:textId="77777777" w:rsidR="006E204B" w:rsidRDefault="006E204B"/>
  </w:endnote>
  <w:endnote w:type="continuationSeparator" w:id="0">
    <w:p w14:paraId="242EF92C" w14:textId="77777777" w:rsidR="006E204B" w:rsidRDefault="006E204B">
      <w:r>
        <w:continuationSeparator/>
      </w:r>
    </w:p>
    <w:p w14:paraId="3919C3D5" w14:textId="77777777" w:rsidR="006E204B" w:rsidRDefault="006E20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6BEF2A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66F2D9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23459" w14:textId="77777777" w:rsidR="006E204B" w:rsidRDefault="006E204B">
      <w:r>
        <w:separator/>
      </w:r>
    </w:p>
    <w:p w14:paraId="266EE15F" w14:textId="77777777" w:rsidR="006E204B" w:rsidRDefault="006E204B"/>
  </w:footnote>
  <w:footnote w:type="continuationSeparator" w:id="0">
    <w:p w14:paraId="5F476D8D" w14:textId="77777777" w:rsidR="006E204B" w:rsidRDefault="006E204B">
      <w:r>
        <w:continuationSeparator/>
      </w:r>
    </w:p>
    <w:p w14:paraId="524296FC" w14:textId="77777777" w:rsidR="006E204B" w:rsidRDefault="006E20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DDDD1EB" w14:textId="77777777" w:rsidTr="00D077E9">
      <w:trPr>
        <w:trHeight w:val="978"/>
      </w:trPr>
      <w:tc>
        <w:tcPr>
          <w:tcW w:w="9990" w:type="dxa"/>
          <w:tcBorders>
            <w:top w:val="nil"/>
            <w:left w:val="nil"/>
            <w:bottom w:val="single" w:sz="36" w:space="0" w:color="34ABA2" w:themeColor="accent3"/>
            <w:right w:val="nil"/>
          </w:tcBorders>
        </w:tcPr>
        <w:p w14:paraId="2D179C8E" w14:textId="77777777" w:rsidR="00D077E9" w:rsidRDefault="00D077E9">
          <w:pPr>
            <w:pStyle w:val="Header"/>
          </w:pPr>
        </w:p>
      </w:tc>
    </w:tr>
  </w:tbl>
  <w:p w14:paraId="41CB188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4231B"/>
    <w:multiLevelType w:val="hybridMultilevel"/>
    <w:tmpl w:val="0FF47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B1"/>
    <w:rsid w:val="0002482E"/>
    <w:rsid w:val="00050324"/>
    <w:rsid w:val="000A0150"/>
    <w:rsid w:val="000E63C9"/>
    <w:rsid w:val="00123D28"/>
    <w:rsid w:val="0012698A"/>
    <w:rsid w:val="00130E9D"/>
    <w:rsid w:val="00150A6D"/>
    <w:rsid w:val="00185B35"/>
    <w:rsid w:val="001F2BC8"/>
    <w:rsid w:val="001F5F6B"/>
    <w:rsid w:val="00225624"/>
    <w:rsid w:val="00243EBC"/>
    <w:rsid w:val="00246A35"/>
    <w:rsid w:val="002625C0"/>
    <w:rsid w:val="00284348"/>
    <w:rsid w:val="002A6E04"/>
    <w:rsid w:val="002F51F5"/>
    <w:rsid w:val="0030353A"/>
    <w:rsid w:val="00312137"/>
    <w:rsid w:val="00324707"/>
    <w:rsid w:val="00330359"/>
    <w:rsid w:val="0033762F"/>
    <w:rsid w:val="003420B7"/>
    <w:rsid w:val="00366C7E"/>
    <w:rsid w:val="00384EA3"/>
    <w:rsid w:val="003A39A1"/>
    <w:rsid w:val="003C2191"/>
    <w:rsid w:val="003C48B1"/>
    <w:rsid w:val="003D3863"/>
    <w:rsid w:val="004110DE"/>
    <w:rsid w:val="0041613C"/>
    <w:rsid w:val="0044085A"/>
    <w:rsid w:val="004B21A5"/>
    <w:rsid w:val="005037F0"/>
    <w:rsid w:val="00516A86"/>
    <w:rsid w:val="005275F6"/>
    <w:rsid w:val="00532B91"/>
    <w:rsid w:val="00572102"/>
    <w:rsid w:val="005F1BB0"/>
    <w:rsid w:val="005F5FAB"/>
    <w:rsid w:val="0061372B"/>
    <w:rsid w:val="00656C4D"/>
    <w:rsid w:val="006C5E57"/>
    <w:rsid w:val="006E204B"/>
    <w:rsid w:val="006E5716"/>
    <w:rsid w:val="007302B3"/>
    <w:rsid w:val="00730733"/>
    <w:rsid w:val="00730E3A"/>
    <w:rsid w:val="00736AAF"/>
    <w:rsid w:val="00765B2A"/>
    <w:rsid w:val="00783A34"/>
    <w:rsid w:val="00794A36"/>
    <w:rsid w:val="007C6B52"/>
    <w:rsid w:val="007D16C5"/>
    <w:rsid w:val="008344FC"/>
    <w:rsid w:val="00862FE4"/>
    <w:rsid w:val="0086389A"/>
    <w:rsid w:val="0087605E"/>
    <w:rsid w:val="008B1FEE"/>
    <w:rsid w:val="008B6D2A"/>
    <w:rsid w:val="008C78C2"/>
    <w:rsid w:val="00903C32"/>
    <w:rsid w:val="00916B16"/>
    <w:rsid w:val="009173B9"/>
    <w:rsid w:val="00920ACB"/>
    <w:rsid w:val="0093335D"/>
    <w:rsid w:val="0093613E"/>
    <w:rsid w:val="00943026"/>
    <w:rsid w:val="00966B81"/>
    <w:rsid w:val="009C7720"/>
    <w:rsid w:val="009F14DF"/>
    <w:rsid w:val="00A23AFA"/>
    <w:rsid w:val="00A31B3E"/>
    <w:rsid w:val="00A532F3"/>
    <w:rsid w:val="00A8489E"/>
    <w:rsid w:val="00AB4CD8"/>
    <w:rsid w:val="00AC29F3"/>
    <w:rsid w:val="00AC53DC"/>
    <w:rsid w:val="00B231E5"/>
    <w:rsid w:val="00BB3978"/>
    <w:rsid w:val="00C02B87"/>
    <w:rsid w:val="00C30A7C"/>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91CF2"/>
    <w:rsid w:val="00EF555B"/>
    <w:rsid w:val="00F027BB"/>
    <w:rsid w:val="00F11DCF"/>
    <w:rsid w:val="00F162EA"/>
    <w:rsid w:val="00F52D27"/>
    <w:rsid w:val="00F5608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AF835"/>
  <w15:docId w15:val="{A2ACF2E2-BCFA-4AC1-87DC-09F56158B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EC"/>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920ACB"/>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920ACB"/>
    <w:pPr>
      <w:spacing w:after="100"/>
    </w:pPr>
  </w:style>
  <w:style w:type="paragraph" w:styleId="TOC2">
    <w:name w:val="toc 2"/>
    <w:basedOn w:val="Normal"/>
    <w:next w:val="Normal"/>
    <w:autoRedefine/>
    <w:uiPriority w:val="39"/>
    <w:unhideWhenUsed/>
    <w:rsid w:val="00920ACB"/>
    <w:pPr>
      <w:spacing w:after="100"/>
      <w:ind w:left="280"/>
    </w:pPr>
  </w:style>
  <w:style w:type="character" w:styleId="Hyperlink">
    <w:name w:val="Hyperlink"/>
    <w:basedOn w:val="DefaultParagraphFont"/>
    <w:uiPriority w:val="99"/>
    <w:unhideWhenUsed/>
    <w:rsid w:val="00920ACB"/>
    <w:rPr>
      <w:color w:val="3592CF" w:themeColor="hyperlink"/>
      <w:u w:val="single"/>
    </w:rPr>
  </w:style>
  <w:style w:type="paragraph" w:styleId="ListParagraph">
    <w:name w:val="List Paragraph"/>
    <w:basedOn w:val="Normal"/>
    <w:uiPriority w:val="34"/>
    <w:unhideWhenUsed/>
    <w:qFormat/>
    <w:rsid w:val="00920ACB"/>
    <w:pPr>
      <w:ind w:left="720"/>
      <w:contextualSpacing/>
    </w:pPr>
  </w:style>
  <w:style w:type="table" w:styleId="TableTheme">
    <w:name w:val="Table Theme"/>
    <w:basedOn w:val="TableNormal"/>
    <w:uiPriority w:val="99"/>
    <w:rsid w:val="00342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61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99"/>
    <w:unhideWhenUsed/>
    <w:rsid w:val="0041613C"/>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u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15406D8E81E40CD86C7FBCC7F1887C6"/>
        <w:category>
          <w:name w:val="General"/>
          <w:gallery w:val="placeholder"/>
        </w:category>
        <w:types>
          <w:type w:val="bbPlcHdr"/>
        </w:types>
        <w:behaviors>
          <w:behavior w:val="content"/>
        </w:behaviors>
        <w:guid w:val="{9F594D6A-BB25-4096-B15B-53B04FF9724E}"/>
      </w:docPartPr>
      <w:docPartBody>
        <w:p w:rsidR="00B35930" w:rsidRDefault="001248CB">
          <w:pPr>
            <w:pStyle w:val="815406D8E81E40CD86C7FBCC7F1887C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5</w:t>
          </w:r>
          <w:r w:rsidRPr="00D86945">
            <w:rPr>
              <w:rStyle w:val="SubtitleChar"/>
              <w:b/>
            </w:rPr>
            <w:fldChar w:fldCharType="end"/>
          </w:r>
        </w:p>
      </w:docPartBody>
    </w:docPart>
    <w:docPart>
      <w:docPartPr>
        <w:name w:val="6BDC1545E9A5444FA36A0B67D9FDCD5D"/>
        <w:category>
          <w:name w:val="General"/>
          <w:gallery w:val="placeholder"/>
        </w:category>
        <w:types>
          <w:type w:val="bbPlcHdr"/>
        </w:types>
        <w:behaviors>
          <w:behavior w:val="content"/>
        </w:behaviors>
        <w:guid w:val="{D135B008-FAD9-45ED-84EB-CE57B6CD7FCA}"/>
      </w:docPartPr>
      <w:docPartBody>
        <w:p w:rsidR="00B35930" w:rsidRDefault="001248CB">
          <w:pPr>
            <w:pStyle w:val="6BDC1545E9A5444FA36A0B67D9FDCD5D"/>
          </w:pPr>
          <w:r>
            <w:t>COMPANY NAME</w:t>
          </w:r>
        </w:p>
      </w:docPartBody>
    </w:docPart>
    <w:docPart>
      <w:docPartPr>
        <w:name w:val="77DF91F6D121499B8D112462979C6FCC"/>
        <w:category>
          <w:name w:val="General"/>
          <w:gallery w:val="placeholder"/>
        </w:category>
        <w:types>
          <w:type w:val="bbPlcHdr"/>
        </w:types>
        <w:behaviors>
          <w:behavior w:val="content"/>
        </w:behaviors>
        <w:guid w:val="{6D00A49F-ED48-4E76-AB2A-D9CED26F3FCC}"/>
      </w:docPartPr>
      <w:docPartBody>
        <w:p w:rsidR="00B35930" w:rsidRDefault="00AF7BA4" w:rsidP="00AF7BA4">
          <w:pPr>
            <w:pStyle w:val="77DF91F6D121499B8D112462979C6FCC"/>
          </w:pPr>
          <w:r w:rsidRPr="00DF027C">
            <w:t>Subtitle Text Here</w:t>
          </w:r>
        </w:p>
      </w:docPartBody>
    </w:docPart>
    <w:docPart>
      <w:docPartPr>
        <w:name w:val="06FC5E1C9AB44F5C9E3366793DFBC7CE"/>
        <w:category>
          <w:name w:val="General"/>
          <w:gallery w:val="placeholder"/>
        </w:category>
        <w:types>
          <w:type w:val="bbPlcHdr"/>
        </w:types>
        <w:behaviors>
          <w:behavior w:val="content"/>
        </w:behaviors>
        <w:guid w:val="{C3ECAC11-F481-4AD0-AC2A-DBBC563B26DD}"/>
      </w:docPartPr>
      <w:docPartBody>
        <w:p w:rsidR="00B35930" w:rsidRDefault="00AF7BA4" w:rsidP="00AF7BA4">
          <w:pPr>
            <w:pStyle w:val="06FC5E1C9AB44F5C9E3366793DFBC7CE"/>
          </w:pPr>
          <w:r w:rsidRPr="00DF027C">
            <w:t>Subtitle Text Here</w:t>
          </w:r>
        </w:p>
      </w:docPartBody>
    </w:docPart>
    <w:docPart>
      <w:docPartPr>
        <w:name w:val="B2F190EC68374C7B8E2D792F195B9728"/>
        <w:category>
          <w:name w:val="General"/>
          <w:gallery w:val="placeholder"/>
        </w:category>
        <w:types>
          <w:type w:val="bbPlcHdr"/>
        </w:types>
        <w:behaviors>
          <w:behavior w:val="content"/>
        </w:behaviors>
        <w:guid w:val="{287726B0-589E-49A5-BD9D-9BFF05B70F95}"/>
      </w:docPartPr>
      <w:docPartBody>
        <w:p w:rsidR="00B35930" w:rsidRDefault="00AF7BA4" w:rsidP="00AF7BA4">
          <w:pPr>
            <w:pStyle w:val="B2F190EC68374C7B8E2D792F195B9728"/>
          </w:pPr>
          <w:r w:rsidRPr="00DF027C">
            <w:t>Subtitle Text Here</w:t>
          </w:r>
        </w:p>
      </w:docPartBody>
    </w:docPart>
    <w:docPart>
      <w:docPartPr>
        <w:name w:val="2047A5F2F7144E288B97D01B5211957D"/>
        <w:category>
          <w:name w:val="General"/>
          <w:gallery w:val="placeholder"/>
        </w:category>
        <w:types>
          <w:type w:val="bbPlcHdr"/>
        </w:types>
        <w:behaviors>
          <w:behavior w:val="content"/>
        </w:behaviors>
        <w:guid w:val="{239D3F23-31B3-4DAD-9D5C-FAD0C6A1A8AD}"/>
      </w:docPartPr>
      <w:docPartBody>
        <w:p w:rsidR="00B35930" w:rsidRDefault="00AF7BA4" w:rsidP="00AF7BA4">
          <w:pPr>
            <w:pStyle w:val="2047A5F2F7144E288B97D01B5211957D"/>
          </w:pPr>
          <w:r w:rsidRPr="00DF027C">
            <w:t>Subtitle Text Here</w:t>
          </w:r>
        </w:p>
      </w:docPartBody>
    </w:docPart>
    <w:docPart>
      <w:docPartPr>
        <w:name w:val="7E70F604A54A4843A005CAA4E5ACB39F"/>
        <w:category>
          <w:name w:val="General"/>
          <w:gallery w:val="placeholder"/>
        </w:category>
        <w:types>
          <w:type w:val="bbPlcHdr"/>
        </w:types>
        <w:behaviors>
          <w:behavior w:val="content"/>
        </w:behaviors>
        <w:guid w:val="{BB269685-6F1B-47E5-84F0-7AC3748639F9}"/>
      </w:docPartPr>
      <w:docPartBody>
        <w:p w:rsidR="00B35930" w:rsidRDefault="00AF7BA4" w:rsidP="00AF7BA4">
          <w:pPr>
            <w:pStyle w:val="7E70F604A54A4843A005CAA4E5ACB39F"/>
          </w:pPr>
          <w:r w:rsidRPr="00DF027C">
            <w:t>Subtitle Text Here</w:t>
          </w:r>
        </w:p>
      </w:docPartBody>
    </w:docPart>
    <w:docPart>
      <w:docPartPr>
        <w:name w:val="1A7A4C7369984A729B2E7C663EFACE8E"/>
        <w:category>
          <w:name w:val="General"/>
          <w:gallery w:val="placeholder"/>
        </w:category>
        <w:types>
          <w:type w:val="bbPlcHdr"/>
        </w:types>
        <w:behaviors>
          <w:behavior w:val="content"/>
        </w:behaviors>
        <w:guid w:val="{9E4D0CC2-483D-4D63-A8A7-09BC528C230E}"/>
      </w:docPartPr>
      <w:docPartBody>
        <w:p w:rsidR="00B35930" w:rsidRDefault="00AF7BA4" w:rsidP="00AF7BA4">
          <w:pPr>
            <w:pStyle w:val="1A7A4C7369984A729B2E7C663EFACE8E"/>
          </w:pPr>
          <w:r w:rsidRPr="00DF027C">
            <w:t>Subtitle Text Here</w:t>
          </w:r>
        </w:p>
      </w:docPartBody>
    </w:docPart>
    <w:docPart>
      <w:docPartPr>
        <w:name w:val="B050C0946ACB4C2183431016D8F0E31D"/>
        <w:category>
          <w:name w:val="General"/>
          <w:gallery w:val="placeholder"/>
        </w:category>
        <w:types>
          <w:type w:val="bbPlcHdr"/>
        </w:types>
        <w:behaviors>
          <w:behavior w:val="content"/>
        </w:behaviors>
        <w:guid w:val="{44A06734-5FC8-433C-908A-3DC2C626DA8C}"/>
      </w:docPartPr>
      <w:docPartBody>
        <w:p w:rsidR="00B35930" w:rsidRDefault="00AF7BA4" w:rsidP="00AF7BA4">
          <w:pPr>
            <w:pStyle w:val="B050C0946ACB4C2183431016D8F0E31D"/>
          </w:pPr>
          <w:r w:rsidRPr="00DF027C">
            <w:t>Subtitle Text Here</w:t>
          </w:r>
        </w:p>
      </w:docPartBody>
    </w:docPart>
    <w:docPart>
      <w:docPartPr>
        <w:name w:val="FD5ED2BEC0B94A10B2ABE3D40BAED3C5"/>
        <w:category>
          <w:name w:val="General"/>
          <w:gallery w:val="placeholder"/>
        </w:category>
        <w:types>
          <w:type w:val="bbPlcHdr"/>
        </w:types>
        <w:behaviors>
          <w:behavior w:val="content"/>
        </w:behaviors>
        <w:guid w:val="{97272090-DEFD-4491-A7E0-4008A9295211}"/>
      </w:docPartPr>
      <w:docPartBody>
        <w:p w:rsidR="00B35930" w:rsidRDefault="00AF7BA4" w:rsidP="00AF7BA4">
          <w:pPr>
            <w:pStyle w:val="FD5ED2BEC0B94A10B2ABE3D40BAED3C5"/>
          </w:pPr>
          <w:r w:rsidRPr="00DF027C">
            <w:t>Subtitle Text Here</w:t>
          </w:r>
        </w:p>
      </w:docPartBody>
    </w:docPart>
    <w:docPart>
      <w:docPartPr>
        <w:name w:val="FCF6AE68E9BA422CA94CED7A8370B321"/>
        <w:category>
          <w:name w:val="General"/>
          <w:gallery w:val="placeholder"/>
        </w:category>
        <w:types>
          <w:type w:val="bbPlcHdr"/>
        </w:types>
        <w:behaviors>
          <w:behavior w:val="content"/>
        </w:behaviors>
        <w:guid w:val="{775600E5-2DEE-45A0-9621-4BD5BC2E6DCE}"/>
      </w:docPartPr>
      <w:docPartBody>
        <w:p w:rsidR="00B35930" w:rsidRDefault="00AF7BA4" w:rsidP="00AF7BA4">
          <w:pPr>
            <w:pStyle w:val="FCF6AE68E9BA422CA94CED7A8370B321"/>
          </w:pPr>
          <w:r w:rsidRPr="00DF027C">
            <w:t>Subtitle Text Here</w:t>
          </w:r>
        </w:p>
      </w:docPartBody>
    </w:docPart>
    <w:docPart>
      <w:docPartPr>
        <w:name w:val="29DEE915FB86458EB7C396036FBFFB58"/>
        <w:category>
          <w:name w:val="General"/>
          <w:gallery w:val="placeholder"/>
        </w:category>
        <w:types>
          <w:type w:val="bbPlcHdr"/>
        </w:types>
        <w:behaviors>
          <w:behavior w:val="content"/>
        </w:behaviors>
        <w:guid w:val="{38BA34B3-C2AA-4782-B911-679F87D40C7C}"/>
      </w:docPartPr>
      <w:docPartBody>
        <w:p w:rsidR="00B35930" w:rsidRDefault="00AF7BA4" w:rsidP="00AF7BA4">
          <w:pPr>
            <w:pStyle w:val="29DEE915FB86458EB7C396036FBFFB58"/>
          </w:pPr>
          <w:r w:rsidRPr="00DF027C">
            <w:t>Subtitle Text Here</w:t>
          </w:r>
        </w:p>
      </w:docPartBody>
    </w:docPart>
    <w:docPart>
      <w:docPartPr>
        <w:name w:val="71BC362630404DDDAAE4F1D1B4EC6CC8"/>
        <w:category>
          <w:name w:val="General"/>
          <w:gallery w:val="placeholder"/>
        </w:category>
        <w:types>
          <w:type w:val="bbPlcHdr"/>
        </w:types>
        <w:behaviors>
          <w:behavior w:val="content"/>
        </w:behaviors>
        <w:guid w:val="{204F9E9B-3043-4730-9BF3-4B7FC654154F}"/>
      </w:docPartPr>
      <w:docPartBody>
        <w:p w:rsidR="00B35930" w:rsidRDefault="00AF7BA4" w:rsidP="00AF7BA4">
          <w:pPr>
            <w:pStyle w:val="71BC362630404DDDAAE4F1D1B4EC6CC8"/>
          </w:pPr>
          <w:r w:rsidRPr="00DF027C">
            <w:t>Subtitle Text Here</w:t>
          </w:r>
        </w:p>
      </w:docPartBody>
    </w:docPart>
    <w:docPart>
      <w:docPartPr>
        <w:name w:val="8A10DE9B118849218186A9A0C7E2C8A8"/>
        <w:category>
          <w:name w:val="General"/>
          <w:gallery w:val="placeholder"/>
        </w:category>
        <w:types>
          <w:type w:val="bbPlcHdr"/>
        </w:types>
        <w:behaviors>
          <w:behavior w:val="content"/>
        </w:behaviors>
        <w:guid w:val="{BB155BF7-7317-4807-A2D3-B8F40FD680E9}"/>
      </w:docPartPr>
      <w:docPartBody>
        <w:p w:rsidR="00B35930" w:rsidRDefault="00AF7BA4" w:rsidP="00AF7BA4">
          <w:pPr>
            <w:pStyle w:val="8A10DE9B118849218186A9A0C7E2C8A8"/>
          </w:pPr>
          <w:r w:rsidRPr="00DF027C">
            <w:t>Subtitle Text Here</w:t>
          </w:r>
        </w:p>
      </w:docPartBody>
    </w:docPart>
    <w:docPart>
      <w:docPartPr>
        <w:name w:val="E5842D97F7ED49B2A8A46D1A0837AB6A"/>
        <w:category>
          <w:name w:val="General"/>
          <w:gallery w:val="placeholder"/>
        </w:category>
        <w:types>
          <w:type w:val="bbPlcHdr"/>
        </w:types>
        <w:behaviors>
          <w:behavior w:val="content"/>
        </w:behaviors>
        <w:guid w:val="{FD3E1889-00E1-4429-B3DF-B428D3C3FAF0}"/>
      </w:docPartPr>
      <w:docPartBody>
        <w:p w:rsidR="00B35930" w:rsidRDefault="00AF7BA4" w:rsidP="00AF7BA4">
          <w:pPr>
            <w:pStyle w:val="E5842D97F7ED49B2A8A46D1A0837AB6A"/>
          </w:pPr>
          <w:r w:rsidRPr="00DF027C">
            <w:t>Subtitle Text Here</w:t>
          </w:r>
        </w:p>
      </w:docPartBody>
    </w:docPart>
    <w:docPart>
      <w:docPartPr>
        <w:name w:val="FCE260D64FBA46F097F45ED77BE970C6"/>
        <w:category>
          <w:name w:val="General"/>
          <w:gallery w:val="placeholder"/>
        </w:category>
        <w:types>
          <w:type w:val="bbPlcHdr"/>
        </w:types>
        <w:behaviors>
          <w:behavior w:val="content"/>
        </w:behaviors>
        <w:guid w:val="{44B51FEB-1376-4E7B-A4C8-6D71BCB6D09B}"/>
      </w:docPartPr>
      <w:docPartBody>
        <w:p w:rsidR="00000000" w:rsidRDefault="00B35930" w:rsidP="00B35930">
          <w:pPr>
            <w:pStyle w:val="FCE260D64FBA46F097F45ED77BE970C6"/>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A4"/>
    <w:rsid w:val="001248CB"/>
    <w:rsid w:val="008D4FB5"/>
    <w:rsid w:val="00AF7BA4"/>
    <w:rsid w:val="00B359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15406D8E81E40CD86C7FBCC7F1887C6">
    <w:name w:val="815406D8E81E40CD86C7FBCC7F1887C6"/>
  </w:style>
  <w:style w:type="paragraph" w:customStyle="1" w:styleId="6BDC1545E9A5444FA36A0B67D9FDCD5D">
    <w:name w:val="6BDC1545E9A5444FA36A0B67D9FDCD5D"/>
  </w:style>
  <w:style w:type="paragraph" w:customStyle="1" w:styleId="5A3B90F32CBB4AE1B2CE776BB794A402">
    <w:name w:val="5A3B90F32CBB4AE1B2CE776BB794A402"/>
  </w:style>
  <w:style w:type="paragraph" w:customStyle="1" w:styleId="37B0E2F9A4F447A3AC6C5A5555A63792">
    <w:name w:val="37B0E2F9A4F447A3AC6C5A5555A63792"/>
  </w:style>
  <w:style w:type="paragraph" w:customStyle="1" w:styleId="553005799AC741E6901497BF532DC268">
    <w:name w:val="553005799AC741E6901497BF532DC268"/>
  </w:style>
  <w:style w:type="paragraph" w:customStyle="1" w:styleId="2C5642C646704B22841E9B2E4F83A719">
    <w:name w:val="2C5642C646704B22841E9B2E4F83A719"/>
  </w:style>
  <w:style w:type="paragraph" w:customStyle="1" w:styleId="3DD8CB92998945588D1C778C5EF1A436">
    <w:name w:val="3DD8CB92998945588D1C778C5EF1A436"/>
  </w:style>
  <w:style w:type="paragraph" w:customStyle="1" w:styleId="07C6F864A5124A45B6E17D6E877CF118">
    <w:name w:val="07C6F864A5124A45B6E17D6E877CF118"/>
  </w:style>
  <w:style w:type="paragraph" w:customStyle="1" w:styleId="78847FD504744D049EF4E3B0E6353372">
    <w:name w:val="78847FD504744D049EF4E3B0E6353372"/>
    <w:rsid w:val="00AF7BA4"/>
  </w:style>
  <w:style w:type="paragraph" w:customStyle="1" w:styleId="AC63677A56BF498A803256D0D9A963AE">
    <w:name w:val="AC63677A56BF498A803256D0D9A963AE"/>
    <w:rsid w:val="00AF7BA4"/>
  </w:style>
  <w:style w:type="paragraph" w:customStyle="1" w:styleId="C284BEE43DFB434282A712C2708F1AA6">
    <w:name w:val="C284BEE43DFB434282A712C2708F1AA6"/>
    <w:rsid w:val="00AF7BA4"/>
  </w:style>
  <w:style w:type="paragraph" w:customStyle="1" w:styleId="1CFC416017BE4E8280E7CE7626409683">
    <w:name w:val="1CFC416017BE4E8280E7CE7626409683"/>
    <w:rsid w:val="00AF7BA4"/>
  </w:style>
  <w:style w:type="paragraph" w:customStyle="1" w:styleId="D2BAEC66F03A4494BA156815AD89FFFD">
    <w:name w:val="D2BAEC66F03A4494BA156815AD89FFFD"/>
    <w:rsid w:val="00AF7BA4"/>
  </w:style>
  <w:style w:type="paragraph" w:customStyle="1" w:styleId="906B33234CAA4EEB97C17707A1B0406B">
    <w:name w:val="906B33234CAA4EEB97C17707A1B0406B"/>
    <w:rsid w:val="00AF7BA4"/>
  </w:style>
  <w:style w:type="paragraph" w:customStyle="1" w:styleId="313C6964E77D46E0ADAC18D35740AEF5">
    <w:name w:val="313C6964E77D46E0ADAC18D35740AEF5"/>
    <w:rsid w:val="00AF7BA4"/>
  </w:style>
  <w:style w:type="paragraph" w:customStyle="1" w:styleId="D2C30D3945BB46B4B3188D76486BD453">
    <w:name w:val="D2C30D3945BB46B4B3188D76486BD453"/>
    <w:rsid w:val="00AF7BA4"/>
  </w:style>
  <w:style w:type="paragraph" w:customStyle="1" w:styleId="394B0E036A594C3DB06C33E7922045C8">
    <w:name w:val="394B0E036A594C3DB06C33E7922045C8"/>
    <w:rsid w:val="00AF7BA4"/>
  </w:style>
  <w:style w:type="paragraph" w:customStyle="1" w:styleId="D47A8D7689674017B3E59539DCA729C6">
    <w:name w:val="D47A8D7689674017B3E59539DCA729C6"/>
    <w:rsid w:val="00AF7BA4"/>
  </w:style>
  <w:style w:type="paragraph" w:customStyle="1" w:styleId="31B7D8621A824203B9962DD31B0020BB">
    <w:name w:val="31B7D8621A824203B9962DD31B0020BB"/>
    <w:rsid w:val="00AF7BA4"/>
  </w:style>
  <w:style w:type="paragraph" w:customStyle="1" w:styleId="A08BB49D72534E01AD8221363307F33A">
    <w:name w:val="A08BB49D72534E01AD8221363307F33A"/>
    <w:rsid w:val="00AF7BA4"/>
  </w:style>
  <w:style w:type="paragraph" w:customStyle="1" w:styleId="FA6995CC872049A88B4EC777145C3045">
    <w:name w:val="FA6995CC872049A88B4EC777145C3045"/>
    <w:rsid w:val="00AF7BA4"/>
  </w:style>
  <w:style w:type="paragraph" w:customStyle="1" w:styleId="59C4CD453F414297B95652E9A2B35FA6">
    <w:name w:val="59C4CD453F414297B95652E9A2B35FA6"/>
    <w:rsid w:val="00AF7BA4"/>
  </w:style>
  <w:style w:type="paragraph" w:customStyle="1" w:styleId="EC8D4C31291D48F28C89B24719534C65">
    <w:name w:val="EC8D4C31291D48F28C89B24719534C65"/>
    <w:rsid w:val="00AF7BA4"/>
  </w:style>
  <w:style w:type="paragraph" w:customStyle="1" w:styleId="6BD2C3F977F24E51B6D9BBACFE332D9C">
    <w:name w:val="6BD2C3F977F24E51B6D9BBACFE332D9C"/>
    <w:rsid w:val="00AF7BA4"/>
  </w:style>
  <w:style w:type="paragraph" w:customStyle="1" w:styleId="99399DBD657446FBBE28763DA463C7AE">
    <w:name w:val="99399DBD657446FBBE28763DA463C7AE"/>
    <w:rsid w:val="00AF7BA4"/>
  </w:style>
  <w:style w:type="paragraph" w:customStyle="1" w:styleId="574B702617B543F2B7B8EFBF0CAAC757">
    <w:name w:val="574B702617B543F2B7B8EFBF0CAAC757"/>
    <w:rsid w:val="00AF7BA4"/>
  </w:style>
  <w:style w:type="paragraph" w:customStyle="1" w:styleId="D332CE0E2E3D43DCB681A61E526AF089">
    <w:name w:val="D332CE0E2E3D43DCB681A61E526AF089"/>
    <w:rsid w:val="00AF7BA4"/>
  </w:style>
  <w:style w:type="paragraph" w:customStyle="1" w:styleId="94CC7C636ED648BE8009A8656379BF78">
    <w:name w:val="94CC7C636ED648BE8009A8656379BF78"/>
    <w:rsid w:val="00AF7BA4"/>
  </w:style>
  <w:style w:type="paragraph" w:customStyle="1" w:styleId="EEE590BFC1C34110861C3E043921D7EB">
    <w:name w:val="EEE590BFC1C34110861C3E043921D7EB"/>
    <w:rsid w:val="00AF7BA4"/>
  </w:style>
  <w:style w:type="paragraph" w:customStyle="1" w:styleId="A2587B0005734D6497BCBECB1717CBB7">
    <w:name w:val="A2587B0005734D6497BCBECB1717CBB7"/>
    <w:rsid w:val="00AF7BA4"/>
  </w:style>
  <w:style w:type="paragraph" w:customStyle="1" w:styleId="555E1A5CD7D146A7A27ACD589FE41016">
    <w:name w:val="555E1A5CD7D146A7A27ACD589FE41016"/>
    <w:rsid w:val="00AF7BA4"/>
  </w:style>
  <w:style w:type="paragraph" w:customStyle="1" w:styleId="D32E56D7CC2A471FB32A4EFD2F88CA29">
    <w:name w:val="D32E56D7CC2A471FB32A4EFD2F88CA29"/>
    <w:rsid w:val="00AF7BA4"/>
  </w:style>
  <w:style w:type="paragraph" w:customStyle="1" w:styleId="FB307CAFA9794764A07426EA524D2BC0">
    <w:name w:val="FB307CAFA9794764A07426EA524D2BC0"/>
    <w:rsid w:val="00AF7BA4"/>
  </w:style>
  <w:style w:type="paragraph" w:customStyle="1" w:styleId="1F0B754D67D94FCF96EC6750A7B3D0DB">
    <w:name w:val="1F0B754D67D94FCF96EC6750A7B3D0DB"/>
    <w:rsid w:val="00AF7BA4"/>
  </w:style>
  <w:style w:type="paragraph" w:customStyle="1" w:styleId="1668C768D3C749B18DFD1FA550131397">
    <w:name w:val="1668C768D3C749B18DFD1FA550131397"/>
    <w:rsid w:val="00AF7BA4"/>
  </w:style>
  <w:style w:type="paragraph" w:customStyle="1" w:styleId="F3A2B51DE7EC438CACF5875F91FFF53A">
    <w:name w:val="F3A2B51DE7EC438CACF5875F91FFF53A"/>
    <w:rsid w:val="00AF7BA4"/>
  </w:style>
  <w:style w:type="paragraph" w:customStyle="1" w:styleId="3219390E20024BB8988E470A369DE0D0">
    <w:name w:val="3219390E20024BB8988E470A369DE0D0"/>
    <w:rsid w:val="00AF7BA4"/>
  </w:style>
  <w:style w:type="paragraph" w:customStyle="1" w:styleId="EA738FFE3C4E42749FC261C116BB0D8A">
    <w:name w:val="EA738FFE3C4E42749FC261C116BB0D8A"/>
    <w:rsid w:val="00AF7BA4"/>
  </w:style>
  <w:style w:type="paragraph" w:customStyle="1" w:styleId="E47A552AD51A4463B60D11CF9D5F110C">
    <w:name w:val="E47A552AD51A4463B60D11CF9D5F110C"/>
    <w:rsid w:val="00AF7BA4"/>
  </w:style>
  <w:style w:type="paragraph" w:customStyle="1" w:styleId="3173D58C75D340768F5FE1553ADAC807">
    <w:name w:val="3173D58C75D340768F5FE1553ADAC807"/>
    <w:rsid w:val="00AF7BA4"/>
  </w:style>
  <w:style w:type="paragraph" w:customStyle="1" w:styleId="85F6A7EE917A429FB4B278FF65BA65F6">
    <w:name w:val="85F6A7EE917A429FB4B278FF65BA65F6"/>
    <w:rsid w:val="00AF7BA4"/>
  </w:style>
  <w:style w:type="paragraph" w:customStyle="1" w:styleId="575ACAE265F94FA595B0FD4C0AFE121A">
    <w:name w:val="575ACAE265F94FA595B0FD4C0AFE121A"/>
    <w:rsid w:val="00AF7BA4"/>
  </w:style>
  <w:style w:type="paragraph" w:customStyle="1" w:styleId="D1CE2DD957C74D0AB5F6C545C2BE4777">
    <w:name w:val="D1CE2DD957C74D0AB5F6C545C2BE4777"/>
    <w:rsid w:val="00AF7BA4"/>
  </w:style>
  <w:style w:type="paragraph" w:customStyle="1" w:styleId="3F35CBD8457749A2A717F0A5195FD64B">
    <w:name w:val="3F35CBD8457749A2A717F0A5195FD64B"/>
    <w:rsid w:val="00AF7BA4"/>
  </w:style>
  <w:style w:type="paragraph" w:customStyle="1" w:styleId="9899E6A9CBDC48A7B42884F760065457">
    <w:name w:val="9899E6A9CBDC48A7B42884F760065457"/>
    <w:rsid w:val="00AF7BA4"/>
  </w:style>
  <w:style w:type="paragraph" w:customStyle="1" w:styleId="A0A949553DF8416FBA10B8A1B929B42A">
    <w:name w:val="A0A949553DF8416FBA10B8A1B929B42A"/>
    <w:rsid w:val="00AF7BA4"/>
  </w:style>
  <w:style w:type="paragraph" w:customStyle="1" w:styleId="4489D75ED0DF4C31B58EA90B31BFE83A">
    <w:name w:val="4489D75ED0DF4C31B58EA90B31BFE83A"/>
    <w:rsid w:val="00AF7BA4"/>
  </w:style>
  <w:style w:type="paragraph" w:customStyle="1" w:styleId="8CBBD380595345D180EF92F11770F056">
    <w:name w:val="8CBBD380595345D180EF92F11770F056"/>
    <w:rsid w:val="00AF7BA4"/>
  </w:style>
  <w:style w:type="paragraph" w:customStyle="1" w:styleId="86B96CD2045B4864A33C6A4D0748F347">
    <w:name w:val="86B96CD2045B4864A33C6A4D0748F347"/>
    <w:rsid w:val="00AF7BA4"/>
  </w:style>
  <w:style w:type="paragraph" w:customStyle="1" w:styleId="7C8CCF553993430E987CDD5F55F6F807">
    <w:name w:val="7C8CCF553993430E987CDD5F55F6F807"/>
    <w:rsid w:val="00AF7BA4"/>
  </w:style>
  <w:style w:type="paragraph" w:customStyle="1" w:styleId="3684202300D340FEA0999118041577CA">
    <w:name w:val="3684202300D340FEA0999118041577CA"/>
    <w:rsid w:val="00AF7BA4"/>
  </w:style>
  <w:style w:type="paragraph" w:customStyle="1" w:styleId="C4C9B45DB57D4139918998456D03A2E3">
    <w:name w:val="C4C9B45DB57D4139918998456D03A2E3"/>
    <w:rsid w:val="00AF7BA4"/>
  </w:style>
  <w:style w:type="paragraph" w:customStyle="1" w:styleId="A63392D524AB4E0B93F4FAEF0ADDD6B5">
    <w:name w:val="A63392D524AB4E0B93F4FAEF0ADDD6B5"/>
    <w:rsid w:val="00AF7BA4"/>
  </w:style>
  <w:style w:type="paragraph" w:customStyle="1" w:styleId="DC293925E81346119EF5A58E408B8D7B">
    <w:name w:val="DC293925E81346119EF5A58E408B8D7B"/>
    <w:rsid w:val="00AF7BA4"/>
  </w:style>
  <w:style w:type="paragraph" w:customStyle="1" w:styleId="D7BBBA415782408E9E7242AE86941DCB">
    <w:name w:val="D7BBBA415782408E9E7242AE86941DCB"/>
    <w:rsid w:val="00AF7BA4"/>
  </w:style>
  <w:style w:type="paragraph" w:customStyle="1" w:styleId="4BD3EDEDF2BE49F78F37DE1F9438D21D">
    <w:name w:val="4BD3EDEDF2BE49F78F37DE1F9438D21D"/>
    <w:rsid w:val="00AF7BA4"/>
  </w:style>
  <w:style w:type="paragraph" w:customStyle="1" w:styleId="E854237D62A4469C9BF8DFAC17B49F9E">
    <w:name w:val="E854237D62A4469C9BF8DFAC17B49F9E"/>
    <w:rsid w:val="00AF7BA4"/>
  </w:style>
  <w:style w:type="paragraph" w:customStyle="1" w:styleId="884D8DCD74DB47F7B597B9975F1BE9EE">
    <w:name w:val="884D8DCD74DB47F7B597B9975F1BE9EE"/>
    <w:rsid w:val="00AF7BA4"/>
  </w:style>
  <w:style w:type="paragraph" w:customStyle="1" w:styleId="7566278AE7274CDFB1BE877C1290A8B3">
    <w:name w:val="7566278AE7274CDFB1BE877C1290A8B3"/>
    <w:rsid w:val="00AF7BA4"/>
  </w:style>
  <w:style w:type="paragraph" w:customStyle="1" w:styleId="9B18A58C602341959F1E8860F61753E3">
    <w:name w:val="9B18A58C602341959F1E8860F61753E3"/>
    <w:rsid w:val="00AF7BA4"/>
  </w:style>
  <w:style w:type="paragraph" w:customStyle="1" w:styleId="9B78DC4CCD8E4E59A26DAE25EB483278">
    <w:name w:val="9B78DC4CCD8E4E59A26DAE25EB483278"/>
    <w:rsid w:val="00AF7BA4"/>
  </w:style>
  <w:style w:type="paragraph" w:customStyle="1" w:styleId="A5F6DDFC717F4113B0C415599CA0A02E">
    <w:name w:val="A5F6DDFC717F4113B0C415599CA0A02E"/>
    <w:rsid w:val="00AF7BA4"/>
  </w:style>
  <w:style w:type="paragraph" w:customStyle="1" w:styleId="0C38A76EAFCD4C9CBFF0AFF4777BF465">
    <w:name w:val="0C38A76EAFCD4C9CBFF0AFF4777BF465"/>
    <w:rsid w:val="00AF7BA4"/>
  </w:style>
  <w:style w:type="paragraph" w:customStyle="1" w:styleId="4317678C599A490A8ED959017FFD7FEF">
    <w:name w:val="4317678C599A490A8ED959017FFD7FEF"/>
    <w:rsid w:val="00AF7BA4"/>
  </w:style>
  <w:style w:type="paragraph" w:customStyle="1" w:styleId="33704520A4DA4E98B96034B26AA1BB77">
    <w:name w:val="33704520A4DA4E98B96034B26AA1BB77"/>
    <w:rsid w:val="00AF7BA4"/>
  </w:style>
  <w:style w:type="paragraph" w:customStyle="1" w:styleId="B2F5F4EBAC6142A2B5035842ED39D2E5">
    <w:name w:val="B2F5F4EBAC6142A2B5035842ED39D2E5"/>
    <w:rsid w:val="00AF7BA4"/>
  </w:style>
  <w:style w:type="paragraph" w:customStyle="1" w:styleId="103B0360F8704CAE845403C458591EA8">
    <w:name w:val="103B0360F8704CAE845403C458591EA8"/>
    <w:rsid w:val="00AF7BA4"/>
  </w:style>
  <w:style w:type="paragraph" w:customStyle="1" w:styleId="092EED9DF08E419191D5DFD7E9AD7AD9">
    <w:name w:val="092EED9DF08E419191D5DFD7E9AD7AD9"/>
    <w:rsid w:val="00AF7BA4"/>
  </w:style>
  <w:style w:type="paragraph" w:customStyle="1" w:styleId="0AB35C013AF94E8698E455D5CCE0D66E">
    <w:name w:val="0AB35C013AF94E8698E455D5CCE0D66E"/>
    <w:rsid w:val="00AF7BA4"/>
  </w:style>
  <w:style w:type="paragraph" w:customStyle="1" w:styleId="AF4A97870D12455296A11A071EEDC6B3">
    <w:name w:val="AF4A97870D12455296A11A071EEDC6B3"/>
    <w:rsid w:val="00AF7BA4"/>
  </w:style>
  <w:style w:type="paragraph" w:customStyle="1" w:styleId="836CB4B5ED724988A23A408DF607C63F">
    <w:name w:val="836CB4B5ED724988A23A408DF607C63F"/>
    <w:rsid w:val="00AF7BA4"/>
  </w:style>
  <w:style w:type="paragraph" w:customStyle="1" w:styleId="2ED70C4565824C8DADAD22F0E00B1A10">
    <w:name w:val="2ED70C4565824C8DADAD22F0E00B1A10"/>
    <w:rsid w:val="00AF7BA4"/>
  </w:style>
  <w:style w:type="paragraph" w:customStyle="1" w:styleId="19A2DE468DC241CC860D04DF0051E9CB">
    <w:name w:val="19A2DE468DC241CC860D04DF0051E9CB"/>
    <w:rsid w:val="00AF7BA4"/>
  </w:style>
  <w:style w:type="paragraph" w:customStyle="1" w:styleId="CE6F3F1459594821B06559B571043CA4">
    <w:name w:val="CE6F3F1459594821B06559B571043CA4"/>
    <w:rsid w:val="00AF7BA4"/>
  </w:style>
  <w:style w:type="paragraph" w:customStyle="1" w:styleId="D9189D766EEB415180B20F8B28255A9A">
    <w:name w:val="D9189D766EEB415180B20F8B28255A9A"/>
    <w:rsid w:val="00AF7BA4"/>
  </w:style>
  <w:style w:type="paragraph" w:customStyle="1" w:styleId="5D39E50CF8994A83A48B529707855410">
    <w:name w:val="5D39E50CF8994A83A48B529707855410"/>
    <w:rsid w:val="00AF7BA4"/>
  </w:style>
  <w:style w:type="paragraph" w:customStyle="1" w:styleId="0205A5D8F9A541D4872B7043102974BA">
    <w:name w:val="0205A5D8F9A541D4872B7043102974BA"/>
    <w:rsid w:val="00AF7BA4"/>
  </w:style>
  <w:style w:type="paragraph" w:customStyle="1" w:styleId="E1B42688541A43B38254C17B26B3FF67">
    <w:name w:val="E1B42688541A43B38254C17B26B3FF67"/>
    <w:rsid w:val="00AF7BA4"/>
  </w:style>
  <w:style w:type="paragraph" w:customStyle="1" w:styleId="6F19B0D2E94D4410ADD0513E9E5D5CBE">
    <w:name w:val="6F19B0D2E94D4410ADD0513E9E5D5CBE"/>
    <w:rsid w:val="00AF7BA4"/>
  </w:style>
  <w:style w:type="paragraph" w:customStyle="1" w:styleId="836F1F58D4854A2DAB4DC253DE90DA7A">
    <w:name w:val="836F1F58D4854A2DAB4DC253DE90DA7A"/>
    <w:rsid w:val="00AF7BA4"/>
  </w:style>
  <w:style w:type="paragraph" w:customStyle="1" w:styleId="B2F062C3F09E435B9336BC95752AD5E9">
    <w:name w:val="B2F062C3F09E435B9336BC95752AD5E9"/>
    <w:rsid w:val="00AF7BA4"/>
  </w:style>
  <w:style w:type="paragraph" w:customStyle="1" w:styleId="C2F4932B45574301AFF054B8AC32B95E">
    <w:name w:val="C2F4932B45574301AFF054B8AC32B95E"/>
    <w:rsid w:val="00AF7BA4"/>
  </w:style>
  <w:style w:type="paragraph" w:customStyle="1" w:styleId="1A1B1B85988C446E8595137FD539B1B3">
    <w:name w:val="1A1B1B85988C446E8595137FD539B1B3"/>
    <w:rsid w:val="00AF7BA4"/>
  </w:style>
  <w:style w:type="paragraph" w:customStyle="1" w:styleId="D91E36073F6548A7909A4C43B5AA87E0">
    <w:name w:val="D91E36073F6548A7909A4C43B5AA87E0"/>
    <w:rsid w:val="00AF7BA4"/>
  </w:style>
  <w:style w:type="paragraph" w:customStyle="1" w:styleId="B680980F23EB4AA6A177C1B661DE9B91">
    <w:name w:val="B680980F23EB4AA6A177C1B661DE9B91"/>
    <w:rsid w:val="00AF7BA4"/>
  </w:style>
  <w:style w:type="paragraph" w:customStyle="1" w:styleId="4EAB6EF2732E4C7DB3FABFCD67A78EA0">
    <w:name w:val="4EAB6EF2732E4C7DB3FABFCD67A78EA0"/>
    <w:rsid w:val="00AF7BA4"/>
  </w:style>
  <w:style w:type="paragraph" w:customStyle="1" w:styleId="7679E7D237644C098F5BC0FF2DCD1E4B">
    <w:name w:val="7679E7D237644C098F5BC0FF2DCD1E4B"/>
    <w:rsid w:val="00AF7BA4"/>
  </w:style>
  <w:style w:type="paragraph" w:customStyle="1" w:styleId="00518694316C47248A6F43ADB550FFC7">
    <w:name w:val="00518694316C47248A6F43ADB550FFC7"/>
    <w:rsid w:val="00AF7BA4"/>
  </w:style>
  <w:style w:type="paragraph" w:customStyle="1" w:styleId="95CC5DD0B8CA4F62B6582E8BE2480ADC">
    <w:name w:val="95CC5DD0B8CA4F62B6582E8BE2480ADC"/>
    <w:rsid w:val="00AF7BA4"/>
  </w:style>
  <w:style w:type="paragraph" w:customStyle="1" w:styleId="F239B2668850458CB7E54948CE4B8B22">
    <w:name w:val="F239B2668850458CB7E54948CE4B8B22"/>
    <w:rsid w:val="00AF7BA4"/>
  </w:style>
  <w:style w:type="paragraph" w:customStyle="1" w:styleId="ECCF5E0911174258AC9D88BD748BFB13">
    <w:name w:val="ECCF5E0911174258AC9D88BD748BFB13"/>
    <w:rsid w:val="00AF7BA4"/>
  </w:style>
  <w:style w:type="paragraph" w:customStyle="1" w:styleId="9A5B891303694A5FB08457CE18A95D11">
    <w:name w:val="9A5B891303694A5FB08457CE18A95D11"/>
    <w:rsid w:val="00AF7BA4"/>
  </w:style>
  <w:style w:type="paragraph" w:customStyle="1" w:styleId="AE731833947F4E46B8E055D18D125315">
    <w:name w:val="AE731833947F4E46B8E055D18D125315"/>
    <w:rsid w:val="00AF7BA4"/>
  </w:style>
  <w:style w:type="paragraph" w:customStyle="1" w:styleId="ED078F67F9B848268414E83B1FC8590B">
    <w:name w:val="ED078F67F9B848268414E83B1FC8590B"/>
    <w:rsid w:val="00AF7BA4"/>
  </w:style>
  <w:style w:type="paragraph" w:customStyle="1" w:styleId="D6CC786CD6364ED5836E1B91C863CC28">
    <w:name w:val="D6CC786CD6364ED5836E1B91C863CC28"/>
    <w:rsid w:val="00AF7BA4"/>
  </w:style>
  <w:style w:type="paragraph" w:customStyle="1" w:styleId="D99A4D5589884400A74A1B8FB9E9AFCE">
    <w:name w:val="D99A4D5589884400A74A1B8FB9E9AFCE"/>
    <w:rsid w:val="00AF7BA4"/>
  </w:style>
  <w:style w:type="paragraph" w:customStyle="1" w:styleId="7BB30B5F1F3347F48818C3E5EFEA8587">
    <w:name w:val="7BB30B5F1F3347F48818C3E5EFEA8587"/>
    <w:rsid w:val="00AF7BA4"/>
  </w:style>
  <w:style w:type="paragraph" w:customStyle="1" w:styleId="9CDCD00C97074AC69142FC5425125530">
    <w:name w:val="9CDCD00C97074AC69142FC5425125530"/>
    <w:rsid w:val="00AF7BA4"/>
  </w:style>
  <w:style w:type="paragraph" w:customStyle="1" w:styleId="F45065F2D3C6497183E3CFFB5A9BF7D2">
    <w:name w:val="F45065F2D3C6497183E3CFFB5A9BF7D2"/>
    <w:rsid w:val="00AF7BA4"/>
  </w:style>
  <w:style w:type="paragraph" w:customStyle="1" w:styleId="2386C07BBCC0457CAE49BF9C2416E439">
    <w:name w:val="2386C07BBCC0457CAE49BF9C2416E439"/>
    <w:rsid w:val="00AF7BA4"/>
  </w:style>
  <w:style w:type="paragraph" w:customStyle="1" w:styleId="1F8931E156DA406D80F0E6358A685ED1">
    <w:name w:val="1F8931E156DA406D80F0E6358A685ED1"/>
    <w:rsid w:val="00AF7BA4"/>
  </w:style>
  <w:style w:type="paragraph" w:customStyle="1" w:styleId="9E2FCAE7EBC64652A620895F7B898167">
    <w:name w:val="9E2FCAE7EBC64652A620895F7B898167"/>
    <w:rsid w:val="00AF7BA4"/>
  </w:style>
  <w:style w:type="paragraph" w:customStyle="1" w:styleId="14359EA11B5B4E5C92F3FBFF56AC80CD">
    <w:name w:val="14359EA11B5B4E5C92F3FBFF56AC80CD"/>
    <w:rsid w:val="00AF7BA4"/>
  </w:style>
  <w:style w:type="paragraph" w:customStyle="1" w:styleId="E57B0F918FD44ABD9FF18F60E81BF7AA">
    <w:name w:val="E57B0F918FD44ABD9FF18F60E81BF7AA"/>
    <w:rsid w:val="00AF7BA4"/>
  </w:style>
  <w:style w:type="paragraph" w:customStyle="1" w:styleId="C40FDA4A601B4B5CB0AEB81AD1B1DEF2">
    <w:name w:val="C40FDA4A601B4B5CB0AEB81AD1B1DEF2"/>
    <w:rsid w:val="00AF7BA4"/>
  </w:style>
  <w:style w:type="paragraph" w:customStyle="1" w:styleId="E2476BCF06E44C66B86AAD24378597E9">
    <w:name w:val="E2476BCF06E44C66B86AAD24378597E9"/>
    <w:rsid w:val="00AF7BA4"/>
  </w:style>
  <w:style w:type="paragraph" w:customStyle="1" w:styleId="66209E21CC9540888E4AB298BBBC5A8D">
    <w:name w:val="66209E21CC9540888E4AB298BBBC5A8D"/>
    <w:rsid w:val="00AF7BA4"/>
  </w:style>
  <w:style w:type="paragraph" w:customStyle="1" w:styleId="414AA08245FC4685B1D08127B86979CD">
    <w:name w:val="414AA08245FC4685B1D08127B86979CD"/>
    <w:rsid w:val="00AF7BA4"/>
  </w:style>
  <w:style w:type="paragraph" w:customStyle="1" w:styleId="1DAD8AAB756B4405BEBA76B25DD9D020">
    <w:name w:val="1DAD8AAB756B4405BEBA76B25DD9D020"/>
    <w:rsid w:val="00AF7BA4"/>
  </w:style>
  <w:style w:type="paragraph" w:customStyle="1" w:styleId="6E7E714E3F8D4E49B4474CF12C7D6995">
    <w:name w:val="6E7E714E3F8D4E49B4474CF12C7D6995"/>
    <w:rsid w:val="00AF7BA4"/>
  </w:style>
  <w:style w:type="paragraph" w:customStyle="1" w:styleId="202AEA8BE3DF4BE5B2A7C04E3B833856">
    <w:name w:val="202AEA8BE3DF4BE5B2A7C04E3B833856"/>
    <w:rsid w:val="00AF7BA4"/>
  </w:style>
  <w:style w:type="paragraph" w:customStyle="1" w:styleId="0C97A4853E11452E8D7EED9B42F2EBF3">
    <w:name w:val="0C97A4853E11452E8D7EED9B42F2EBF3"/>
    <w:rsid w:val="00AF7BA4"/>
  </w:style>
  <w:style w:type="paragraph" w:customStyle="1" w:styleId="BF2F0483C139435F8261117F830E4ECE">
    <w:name w:val="BF2F0483C139435F8261117F830E4ECE"/>
    <w:rsid w:val="00AF7BA4"/>
  </w:style>
  <w:style w:type="paragraph" w:customStyle="1" w:styleId="F0D78AF7EFBE432781203D9BC9D154F9">
    <w:name w:val="F0D78AF7EFBE432781203D9BC9D154F9"/>
    <w:rsid w:val="00AF7BA4"/>
  </w:style>
  <w:style w:type="paragraph" w:customStyle="1" w:styleId="8F77A15B240845A780A4CD6EA903B04C">
    <w:name w:val="8F77A15B240845A780A4CD6EA903B04C"/>
    <w:rsid w:val="00AF7BA4"/>
  </w:style>
  <w:style w:type="paragraph" w:customStyle="1" w:styleId="7640FE1D5967477D92DE2F354DAF4365">
    <w:name w:val="7640FE1D5967477D92DE2F354DAF4365"/>
    <w:rsid w:val="00AF7BA4"/>
  </w:style>
  <w:style w:type="paragraph" w:customStyle="1" w:styleId="27CAE21E9C314CA5A94FB03535B35FD7">
    <w:name w:val="27CAE21E9C314CA5A94FB03535B35FD7"/>
    <w:rsid w:val="00AF7BA4"/>
  </w:style>
  <w:style w:type="paragraph" w:customStyle="1" w:styleId="9C923A1D83C744D6A2E27B2519A0B3B9">
    <w:name w:val="9C923A1D83C744D6A2E27B2519A0B3B9"/>
    <w:rsid w:val="00AF7BA4"/>
  </w:style>
  <w:style w:type="paragraph" w:customStyle="1" w:styleId="4D98BF2227B4420BA82B40E40ECA3542">
    <w:name w:val="4D98BF2227B4420BA82B40E40ECA3542"/>
    <w:rsid w:val="00AF7BA4"/>
  </w:style>
  <w:style w:type="paragraph" w:customStyle="1" w:styleId="C4DBE6DBE7584A0C9CFCF81E1C785663">
    <w:name w:val="C4DBE6DBE7584A0C9CFCF81E1C785663"/>
    <w:rsid w:val="00AF7BA4"/>
  </w:style>
  <w:style w:type="paragraph" w:customStyle="1" w:styleId="CBAA549E350F4E74917BD7C2323F789F">
    <w:name w:val="CBAA549E350F4E74917BD7C2323F789F"/>
    <w:rsid w:val="00AF7BA4"/>
  </w:style>
  <w:style w:type="paragraph" w:customStyle="1" w:styleId="C06BF242C6C54918B58F5B558EA3E7EA">
    <w:name w:val="C06BF242C6C54918B58F5B558EA3E7EA"/>
    <w:rsid w:val="00AF7BA4"/>
  </w:style>
  <w:style w:type="paragraph" w:customStyle="1" w:styleId="5BA028B59EC84674BF836211D1F85E3C">
    <w:name w:val="5BA028B59EC84674BF836211D1F85E3C"/>
    <w:rsid w:val="00AF7BA4"/>
  </w:style>
  <w:style w:type="paragraph" w:customStyle="1" w:styleId="1E69A117333F45A7815770680D6FF0A3">
    <w:name w:val="1E69A117333F45A7815770680D6FF0A3"/>
    <w:rsid w:val="00AF7BA4"/>
  </w:style>
  <w:style w:type="paragraph" w:customStyle="1" w:styleId="803FC56D068F474CB68D1B21C61448AA">
    <w:name w:val="803FC56D068F474CB68D1B21C61448AA"/>
    <w:rsid w:val="00AF7BA4"/>
  </w:style>
  <w:style w:type="paragraph" w:customStyle="1" w:styleId="08CEBB885F3D4980B70CCF7514043A9B">
    <w:name w:val="08CEBB885F3D4980B70CCF7514043A9B"/>
    <w:rsid w:val="00AF7BA4"/>
  </w:style>
  <w:style w:type="paragraph" w:customStyle="1" w:styleId="24E306B486D74A4D9CCC019FCA34D595">
    <w:name w:val="24E306B486D74A4D9CCC019FCA34D595"/>
    <w:rsid w:val="00AF7BA4"/>
  </w:style>
  <w:style w:type="paragraph" w:customStyle="1" w:styleId="209468AEF29248D1A08739E7ADD4B22C">
    <w:name w:val="209468AEF29248D1A08739E7ADD4B22C"/>
    <w:rsid w:val="00AF7BA4"/>
  </w:style>
  <w:style w:type="paragraph" w:customStyle="1" w:styleId="1F1D76935F804B62A5C0504478F9294F">
    <w:name w:val="1F1D76935F804B62A5C0504478F9294F"/>
    <w:rsid w:val="00AF7BA4"/>
  </w:style>
  <w:style w:type="paragraph" w:customStyle="1" w:styleId="B32331944C77423682126E20151BA28F">
    <w:name w:val="B32331944C77423682126E20151BA28F"/>
    <w:rsid w:val="00AF7BA4"/>
  </w:style>
  <w:style w:type="paragraph" w:customStyle="1" w:styleId="EC0673C7FF65485081F90F142B6F10A9">
    <w:name w:val="EC0673C7FF65485081F90F142B6F10A9"/>
    <w:rsid w:val="00AF7BA4"/>
  </w:style>
  <w:style w:type="paragraph" w:customStyle="1" w:styleId="600ECA15FE6C429992DDD26E1EE6E81C">
    <w:name w:val="600ECA15FE6C429992DDD26E1EE6E81C"/>
    <w:rsid w:val="00AF7BA4"/>
  </w:style>
  <w:style w:type="paragraph" w:customStyle="1" w:styleId="6423A3FDD4E54384A5A4A6627A675409">
    <w:name w:val="6423A3FDD4E54384A5A4A6627A675409"/>
    <w:rsid w:val="00AF7BA4"/>
  </w:style>
  <w:style w:type="paragraph" w:customStyle="1" w:styleId="BC41ECD9395A4FBD82266AA721C61937">
    <w:name w:val="BC41ECD9395A4FBD82266AA721C61937"/>
    <w:rsid w:val="00AF7BA4"/>
  </w:style>
  <w:style w:type="paragraph" w:customStyle="1" w:styleId="B3254B8B2B7943608A99AAE8EAF759A5">
    <w:name w:val="B3254B8B2B7943608A99AAE8EAF759A5"/>
    <w:rsid w:val="00AF7BA4"/>
  </w:style>
  <w:style w:type="paragraph" w:customStyle="1" w:styleId="5EF8120AA6E044A7ADA71621D004394E">
    <w:name w:val="5EF8120AA6E044A7ADA71621D004394E"/>
    <w:rsid w:val="00AF7BA4"/>
  </w:style>
  <w:style w:type="paragraph" w:customStyle="1" w:styleId="4E7A4D81F3B144969A82FD0A82FEC5B1">
    <w:name w:val="4E7A4D81F3B144969A82FD0A82FEC5B1"/>
    <w:rsid w:val="00AF7BA4"/>
  </w:style>
  <w:style w:type="paragraph" w:customStyle="1" w:styleId="A3C685F762834732BA2B5BAFA896C745">
    <w:name w:val="A3C685F762834732BA2B5BAFA896C745"/>
    <w:rsid w:val="00AF7BA4"/>
  </w:style>
  <w:style w:type="paragraph" w:customStyle="1" w:styleId="7ADC7B3EEA9B4981BA416C52719FB2AB">
    <w:name w:val="7ADC7B3EEA9B4981BA416C52719FB2AB"/>
    <w:rsid w:val="00AF7BA4"/>
  </w:style>
  <w:style w:type="paragraph" w:customStyle="1" w:styleId="68D55F18CAC546329CC6B6C63313C56A">
    <w:name w:val="68D55F18CAC546329CC6B6C63313C56A"/>
    <w:rsid w:val="00AF7BA4"/>
  </w:style>
  <w:style w:type="paragraph" w:customStyle="1" w:styleId="3DE845AD9EC74F52BFDFC5672FCD066B">
    <w:name w:val="3DE845AD9EC74F52BFDFC5672FCD066B"/>
    <w:rsid w:val="00AF7BA4"/>
  </w:style>
  <w:style w:type="paragraph" w:customStyle="1" w:styleId="75FCC563645145BDAC859F3BB602EE7C">
    <w:name w:val="75FCC563645145BDAC859F3BB602EE7C"/>
    <w:rsid w:val="00AF7BA4"/>
  </w:style>
  <w:style w:type="paragraph" w:customStyle="1" w:styleId="659D65AE99534C8282C31D301B3CF035">
    <w:name w:val="659D65AE99534C8282C31D301B3CF035"/>
    <w:rsid w:val="00AF7BA4"/>
  </w:style>
  <w:style w:type="paragraph" w:customStyle="1" w:styleId="F0F3B3389DD4422E9015632361C03EC8">
    <w:name w:val="F0F3B3389DD4422E9015632361C03EC8"/>
    <w:rsid w:val="00AF7BA4"/>
  </w:style>
  <w:style w:type="paragraph" w:customStyle="1" w:styleId="A364E85F42EC4BAB88A5A5BDDECE3A8F">
    <w:name w:val="A364E85F42EC4BAB88A5A5BDDECE3A8F"/>
    <w:rsid w:val="00AF7BA4"/>
  </w:style>
  <w:style w:type="paragraph" w:customStyle="1" w:styleId="2A2EB9343A0F4C508D068143871DFC0B">
    <w:name w:val="2A2EB9343A0F4C508D068143871DFC0B"/>
    <w:rsid w:val="00AF7BA4"/>
  </w:style>
  <w:style w:type="paragraph" w:customStyle="1" w:styleId="7B5064390AEC4D62A0B44327050C74B8">
    <w:name w:val="7B5064390AEC4D62A0B44327050C74B8"/>
    <w:rsid w:val="00AF7BA4"/>
  </w:style>
  <w:style w:type="paragraph" w:customStyle="1" w:styleId="7FADF1F1EC0D4E149008CE9688888599">
    <w:name w:val="7FADF1F1EC0D4E149008CE9688888599"/>
    <w:rsid w:val="00AF7BA4"/>
  </w:style>
  <w:style w:type="paragraph" w:customStyle="1" w:styleId="F5B53466F84C48DCBD564E28BF06A94F">
    <w:name w:val="F5B53466F84C48DCBD564E28BF06A94F"/>
    <w:rsid w:val="00AF7BA4"/>
  </w:style>
  <w:style w:type="paragraph" w:customStyle="1" w:styleId="0C617551BE494BB891EBBA1575D1E34E">
    <w:name w:val="0C617551BE494BB891EBBA1575D1E34E"/>
    <w:rsid w:val="00AF7BA4"/>
  </w:style>
  <w:style w:type="paragraph" w:customStyle="1" w:styleId="0DEF2B4C9A3741B6A871645682848F8C">
    <w:name w:val="0DEF2B4C9A3741B6A871645682848F8C"/>
    <w:rsid w:val="00AF7BA4"/>
  </w:style>
  <w:style w:type="paragraph" w:customStyle="1" w:styleId="586627C948334FC6800EB85996C10B55">
    <w:name w:val="586627C948334FC6800EB85996C10B55"/>
    <w:rsid w:val="00AF7BA4"/>
  </w:style>
  <w:style w:type="paragraph" w:customStyle="1" w:styleId="80198B3D48F34B6F8BA963863E940B6E">
    <w:name w:val="80198B3D48F34B6F8BA963863E940B6E"/>
    <w:rsid w:val="00AF7BA4"/>
  </w:style>
  <w:style w:type="paragraph" w:customStyle="1" w:styleId="2A866D3800CB4439ADF18C9FFCB23E30">
    <w:name w:val="2A866D3800CB4439ADF18C9FFCB23E30"/>
    <w:rsid w:val="00AF7BA4"/>
  </w:style>
  <w:style w:type="paragraph" w:customStyle="1" w:styleId="2BFD1B2517034AD3890B85D429359CBE">
    <w:name w:val="2BFD1B2517034AD3890B85D429359CBE"/>
    <w:rsid w:val="00AF7BA4"/>
  </w:style>
  <w:style w:type="paragraph" w:customStyle="1" w:styleId="C39FBC2FF7EA43AC959BAEC52766ED5F">
    <w:name w:val="C39FBC2FF7EA43AC959BAEC52766ED5F"/>
    <w:rsid w:val="00AF7BA4"/>
  </w:style>
  <w:style w:type="paragraph" w:customStyle="1" w:styleId="1314D72240034EA4BEC0C4AA05F6F7C9">
    <w:name w:val="1314D72240034EA4BEC0C4AA05F6F7C9"/>
    <w:rsid w:val="00AF7BA4"/>
  </w:style>
  <w:style w:type="paragraph" w:customStyle="1" w:styleId="0D0700545696410FA6517F8E2239EF13">
    <w:name w:val="0D0700545696410FA6517F8E2239EF13"/>
    <w:rsid w:val="00AF7BA4"/>
  </w:style>
  <w:style w:type="paragraph" w:customStyle="1" w:styleId="ACEBAE23EE0C4C8E836919F856BFEA1F">
    <w:name w:val="ACEBAE23EE0C4C8E836919F856BFEA1F"/>
    <w:rsid w:val="00AF7BA4"/>
  </w:style>
  <w:style w:type="paragraph" w:customStyle="1" w:styleId="E5D955D8446B4C948B88C3D73ED68F63">
    <w:name w:val="E5D955D8446B4C948B88C3D73ED68F63"/>
    <w:rsid w:val="00AF7BA4"/>
  </w:style>
  <w:style w:type="paragraph" w:customStyle="1" w:styleId="E4E4DD5A7D4C4C2183EB601999F1F5F1">
    <w:name w:val="E4E4DD5A7D4C4C2183EB601999F1F5F1"/>
    <w:rsid w:val="00AF7BA4"/>
  </w:style>
  <w:style w:type="paragraph" w:customStyle="1" w:styleId="966EA81306E84610BCC1C0BD85DF8F09">
    <w:name w:val="966EA81306E84610BCC1C0BD85DF8F09"/>
    <w:rsid w:val="00AF7BA4"/>
  </w:style>
  <w:style w:type="paragraph" w:customStyle="1" w:styleId="1AC4DED5B00F471B9703A8461E176F0C">
    <w:name w:val="1AC4DED5B00F471B9703A8461E176F0C"/>
    <w:rsid w:val="00AF7BA4"/>
  </w:style>
  <w:style w:type="paragraph" w:customStyle="1" w:styleId="07F2FD9904F246E08F182155B0FF2444">
    <w:name w:val="07F2FD9904F246E08F182155B0FF2444"/>
    <w:rsid w:val="00AF7BA4"/>
  </w:style>
  <w:style w:type="paragraph" w:customStyle="1" w:styleId="63EB772CF2624A9C9DB54F5E18A804C6">
    <w:name w:val="63EB772CF2624A9C9DB54F5E18A804C6"/>
    <w:rsid w:val="00AF7BA4"/>
  </w:style>
  <w:style w:type="paragraph" w:customStyle="1" w:styleId="D0219AE46BD143E0B8F60FFE44FB726B">
    <w:name w:val="D0219AE46BD143E0B8F60FFE44FB726B"/>
    <w:rsid w:val="00AF7BA4"/>
  </w:style>
  <w:style w:type="paragraph" w:customStyle="1" w:styleId="970523E1ADCA4E8FBC0702714A0E0976">
    <w:name w:val="970523E1ADCA4E8FBC0702714A0E0976"/>
    <w:rsid w:val="00AF7BA4"/>
  </w:style>
  <w:style w:type="paragraph" w:customStyle="1" w:styleId="642948E348A449C8A55BBD90B967D6C5">
    <w:name w:val="642948E348A449C8A55BBD90B967D6C5"/>
    <w:rsid w:val="00AF7BA4"/>
  </w:style>
  <w:style w:type="paragraph" w:customStyle="1" w:styleId="C71B4E725C934E7DBEA1E81293196E92">
    <w:name w:val="C71B4E725C934E7DBEA1E81293196E92"/>
    <w:rsid w:val="00AF7BA4"/>
  </w:style>
  <w:style w:type="paragraph" w:customStyle="1" w:styleId="A1AAC2C15BDF42439BA656049F84A26B">
    <w:name w:val="A1AAC2C15BDF42439BA656049F84A26B"/>
    <w:rsid w:val="00AF7BA4"/>
  </w:style>
  <w:style w:type="paragraph" w:customStyle="1" w:styleId="5FF853B7569441CAB5DB41C9DBFCAC07">
    <w:name w:val="5FF853B7569441CAB5DB41C9DBFCAC07"/>
    <w:rsid w:val="00AF7BA4"/>
  </w:style>
  <w:style w:type="paragraph" w:customStyle="1" w:styleId="684967B693A04A079F0D82C7069BB507">
    <w:name w:val="684967B693A04A079F0D82C7069BB507"/>
    <w:rsid w:val="00AF7BA4"/>
  </w:style>
  <w:style w:type="paragraph" w:customStyle="1" w:styleId="3501FEDA62D444EB92037B1415C8FA27">
    <w:name w:val="3501FEDA62D444EB92037B1415C8FA27"/>
    <w:rsid w:val="00AF7BA4"/>
  </w:style>
  <w:style w:type="paragraph" w:customStyle="1" w:styleId="D5F1D559EF2F410899D13415818BA9ED">
    <w:name w:val="D5F1D559EF2F410899D13415818BA9ED"/>
    <w:rsid w:val="00AF7BA4"/>
  </w:style>
  <w:style w:type="paragraph" w:customStyle="1" w:styleId="D8FA8B1B95554A7A9F2F412E43278D32">
    <w:name w:val="D8FA8B1B95554A7A9F2F412E43278D32"/>
    <w:rsid w:val="00AF7BA4"/>
  </w:style>
  <w:style w:type="paragraph" w:customStyle="1" w:styleId="1E708873554648B8ABB6B821FB2F8F49">
    <w:name w:val="1E708873554648B8ABB6B821FB2F8F49"/>
    <w:rsid w:val="00AF7BA4"/>
  </w:style>
  <w:style w:type="paragraph" w:customStyle="1" w:styleId="CDE280D5BF1D41A7ACCBA85A12FDBD7A">
    <w:name w:val="CDE280D5BF1D41A7ACCBA85A12FDBD7A"/>
    <w:rsid w:val="00AF7BA4"/>
  </w:style>
  <w:style w:type="paragraph" w:customStyle="1" w:styleId="9F8C033326BF45BEB1C25CA557948E45">
    <w:name w:val="9F8C033326BF45BEB1C25CA557948E45"/>
    <w:rsid w:val="00AF7BA4"/>
  </w:style>
  <w:style w:type="paragraph" w:customStyle="1" w:styleId="E1D2EBF66E8C4E0EA79CAF0098C294ED">
    <w:name w:val="E1D2EBF66E8C4E0EA79CAF0098C294ED"/>
    <w:rsid w:val="00AF7BA4"/>
  </w:style>
  <w:style w:type="paragraph" w:customStyle="1" w:styleId="F134EE2952BE45C381EDD02168ADFBEC">
    <w:name w:val="F134EE2952BE45C381EDD02168ADFBEC"/>
    <w:rsid w:val="00AF7BA4"/>
  </w:style>
  <w:style w:type="paragraph" w:customStyle="1" w:styleId="8E9AD4B971444ADC8A550540CCC8E047">
    <w:name w:val="8E9AD4B971444ADC8A550540CCC8E047"/>
    <w:rsid w:val="00AF7BA4"/>
  </w:style>
  <w:style w:type="paragraph" w:customStyle="1" w:styleId="EE09413E58764FCB95810F4144AA0E22">
    <w:name w:val="EE09413E58764FCB95810F4144AA0E22"/>
    <w:rsid w:val="00AF7BA4"/>
  </w:style>
  <w:style w:type="paragraph" w:customStyle="1" w:styleId="0395BE56E57D46C487B17FA7044DA06F">
    <w:name w:val="0395BE56E57D46C487B17FA7044DA06F"/>
    <w:rsid w:val="00AF7BA4"/>
  </w:style>
  <w:style w:type="paragraph" w:customStyle="1" w:styleId="23432A39BE22492EABA2EDAB61D80625">
    <w:name w:val="23432A39BE22492EABA2EDAB61D80625"/>
    <w:rsid w:val="00AF7BA4"/>
  </w:style>
  <w:style w:type="paragraph" w:customStyle="1" w:styleId="36F67001A3984DE28485C440CB1F07CF">
    <w:name w:val="36F67001A3984DE28485C440CB1F07CF"/>
    <w:rsid w:val="00AF7BA4"/>
  </w:style>
  <w:style w:type="paragraph" w:customStyle="1" w:styleId="2E76CBD4465F4D049FFD254525A469C5">
    <w:name w:val="2E76CBD4465F4D049FFD254525A469C5"/>
    <w:rsid w:val="00AF7BA4"/>
  </w:style>
  <w:style w:type="paragraph" w:customStyle="1" w:styleId="477579FD8FD3414882658FBF7AE41153">
    <w:name w:val="477579FD8FD3414882658FBF7AE41153"/>
    <w:rsid w:val="00AF7BA4"/>
  </w:style>
  <w:style w:type="paragraph" w:customStyle="1" w:styleId="FD802688A5164A4B94FEC4B24AD16EB4">
    <w:name w:val="FD802688A5164A4B94FEC4B24AD16EB4"/>
    <w:rsid w:val="00AF7BA4"/>
  </w:style>
  <w:style w:type="paragraph" w:customStyle="1" w:styleId="F21E2A83DFE64133AD96F23A211B18F3">
    <w:name w:val="F21E2A83DFE64133AD96F23A211B18F3"/>
    <w:rsid w:val="00AF7BA4"/>
  </w:style>
  <w:style w:type="paragraph" w:customStyle="1" w:styleId="29B37015464940A48E197A66B87F59BC">
    <w:name w:val="29B37015464940A48E197A66B87F59BC"/>
    <w:rsid w:val="00AF7BA4"/>
  </w:style>
  <w:style w:type="paragraph" w:customStyle="1" w:styleId="1D6C4AF0F80B497FBA9FB6B0AE06E0AA">
    <w:name w:val="1D6C4AF0F80B497FBA9FB6B0AE06E0AA"/>
    <w:rsid w:val="00AF7BA4"/>
  </w:style>
  <w:style w:type="paragraph" w:customStyle="1" w:styleId="07A3037B32F6434787402E3529CA3873">
    <w:name w:val="07A3037B32F6434787402E3529CA3873"/>
    <w:rsid w:val="00AF7BA4"/>
  </w:style>
  <w:style w:type="paragraph" w:customStyle="1" w:styleId="D0B371CC662B42E2ADA2803131C2CB3B">
    <w:name w:val="D0B371CC662B42E2ADA2803131C2CB3B"/>
    <w:rsid w:val="00AF7BA4"/>
  </w:style>
  <w:style w:type="paragraph" w:customStyle="1" w:styleId="77DF91F6D121499B8D112462979C6FCC">
    <w:name w:val="77DF91F6D121499B8D112462979C6FCC"/>
    <w:rsid w:val="00AF7BA4"/>
  </w:style>
  <w:style w:type="paragraph" w:customStyle="1" w:styleId="06FC5E1C9AB44F5C9E3366793DFBC7CE">
    <w:name w:val="06FC5E1C9AB44F5C9E3366793DFBC7CE"/>
    <w:rsid w:val="00AF7BA4"/>
  </w:style>
  <w:style w:type="paragraph" w:customStyle="1" w:styleId="EDCAB9DBC8D44303A76DA0B8115A0998">
    <w:name w:val="EDCAB9DBC8D44303A76DA0B8115A0998"/>
    <w:rsid w:val="00AF7BA4"/>
  </w:style>
  <w:style w:type="paragraph" w:customStyle="1" w:styleId="B2F190EC68374C7B8E2D792F195B9728">
    <w:name w:val="B2F190EC68374C7B8E2D792F195B9728"/>
    <w:rsid w:val="00AF7BA4"/>
  </w:style>
  <w:style w:type="paragraph" w:customStyle="1" w:styleId="DF60FE86216B49A2AF4E8F027283F5E4">
    <w:name w:val="DF60FE86216B49A2AF4E8F027283F5E4"/>
    <w:rsid w:val="00AF7BA4"/>
  </w:style>
  <w:style w:type="paragraph" w:customStyle="1" w:styleId="2047A5F2F7144E288B97D01B5211957D">
    <w:name w:val="2047A5F2F7144E288B97D01B5211957D"/>
    <w:rsid w:val="00AF7BA4"/>
  </w:style>
  <w:style w:type="paragraph" w:customStyle="1" w:styleId="4F84837220324F75BA58D670D20EBA38">
    <w:name w:val="4F84837220324F75BA58D670D20EBA38"/>
    <w:rsid w:val="00AF7BA4"/>
  </w:style>
  <w:style w:type="paragraph" w:customStyle="1" w:styleId="7E70F604A54A4843A005CAA4E5ACB39F">
    <w:name w:val="7E70F604A54A4843A005CAA4E5ACB39F"/>
    <w:rsid w:val="00AF7BA4"/>
  </w:style>
  <w:style w:type="paragraph" w:customStyle="1" w:styleId="EED8F4EFB954483F881E79522E76DFC1">
    <w:name w:val="EED8F4EFB954483F881E79522E76DFC1"/>
    <w:rsid w:val="00AF7BA4"/>
  </w:style>
  <w:style w:type="paragraph" w:customStyle="1" w:styleId="1B3AC9504CE046C08B7E57B0DE5AA7E8">
    <w:name w:val="1B3AC9504CE046C08B7E57B0DE5AA7E8"/>
    <w:rsid w:val="00AF7BA4"/>
  </w:style>
  <w:style w:type="paragraph" w:customStyle="1" w:styleId="1A7A4C7369984A729B2E7C663EFACE8E">
    <w:name w:val="1A7A4C7369984A729B2E7C663EFACE8E"/>
    <w:rsid w:val="00AF7BA4"/>
  </w:style>
  <w:style w:type="paragraph" w:customStyle="1" w:styleId="FE7E98C1F4F04CBD9FF657368C99188F">
    <w:name w:val="FE7E98C1F4F04CBD9FF657368C99188F"/>
    <w:rsid w:val="00AF7BA4"/>
  </w:style>
  <w:style w:type="paragraph" w:customStyle="1" w:styleId="B050C0946ACB4C2183431016D8F0E31D">
    <w:name w:val="B050C0946ACB4C2183431016D8F0E31D"/>
    <w:rsid w:val="00AF7BA4"/>
  </w:style>
  <w:style w:type="paragraph" w:customStyle="1" w:styleId="A437EC14CF8F45A6A902B210E8E80A91">
    <w:name w:val="A437EC14CF8F45A6A902B210E8E80A91"/>
    <w:rsid w:val="00AF7BA4"/>
  </w:style>
  <w:style w:type="paragraph" w:customStyle="1" w:styleId="FD5ED2BEC0B94A10B2ABE3D40BAED3C5">
    <w:name w:val="FD5ED2BEC0B94A10B2ABE3D40BAED3C5"/>
    <w:rsid w:val="00AF7BA4"/>
  </w:style>
  <w:style w:type="paragraph" w:customStyle="1" w:styleId="1F13BF238803490594B7329DE83E686F">
    <w:name w:val="1F13BF238803490594B7329DE83E686F"/>
    <w:rsid w:val="00AF7BA4"/>
  </w:style>
  <w:style w:type="paragraph" w:customStyle="1" w:styleId="FCF6AE68E9BA422CA94CED7A8370B321">
    <w:name w:val="FCF6AE68E9BA422CA94CED7A8370B321"/>
    <w:rsid w:val="00AF7BA4"/>
  </w:style>
  <w:style w:type="paragraph" w:customStyle="1" w:styleId="63B06F6E6A9A4423A5DD518503FC0D6A">
    <w:name w:val="63B06F6E6A9A4423A5DD518503FC0D6A"/>
    <w:rsid w:val="00AF7BA4"/>
  </w:style>
  <w:style w:type="paragraph" w:customStyle="1" w:styleId="29DEE915FB86458EB7C396036FBFFB58">
    <w:name w:val="29DEE915FB86458EB7C396036FBFFB58"/>
    <w:rsid w:val="00AF7BA4"/>
  </w:style>
  <w:style w:type="paragraph" w:customStyle="1" w:styleId="5999AD161BB54C1381BABAAE6FCD55CA">
    <w:name w:val="5999AD161BB54C1381BABAAE6FCD55CA"/>
    <w:rsid w:val="00AF7BA4"/>
  </w:style>
  <w:style w:type="paragraph" w:customStyle="1" w:styleId="71BC362630404DDDAAE4F1D1B4EC6CC8">
    <w:name w:val="71BC362630404DDDAAE4F1D1B4EC6CC8"/>
    <w:rsid w:val="00AF7BA4"/>
  </w:style>
  <w:style w:type="paragraph" w:customStyle="1" w:styleId="3060F41BDA064CE2849E35ED982C5854">
    <w:name w:val="3060F41BDA064CE2849E35ED982C5854"/>
    <w:rsid w:val="00AF7BA4"/>
  </w:style>
  <w:style w:type="paragraph" w:customStyle="1" w:styleId="8A10DE9B118849218186A9A0C7E2C8A8">
    <w:name w:val="8A10DE9B118849218186A9A0C7E2C8A8"/>
    <w:rsid w:val="00AF7BA4"/>
  </w:style>
  <w:style w:type="paragraph" w:customStyle="1" w:styleId="E5842D97F7ED49B2A8A46D1A0837AB6A">
    <w:name w:val="E5842D97F7ED49B2A8A46D1A0837AB6A"/>
    <w:rsid w:val="00AF7BA4"/>
  </w:style>
  <w:style w:type="paragraph" w:customStyle="1" w:styleId="FCE260D64FBA46F097F45ED77BE970C6">
    <w:name w:val="FCE260D64FBA46F097F45ED77BE970C6"/>
    <w:rsid w:val="00B35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9577F-D0CB-42C2-9F71-DB0DCF4E6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163</TotalTime>
  <Pages>15</Pages>
  <Words>798</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Josue</dc:creator>
  <cp:keywords/>
  <cp:lastModifiedBy>Josue Alexander Cobos Salvador</cp:lastModifiedBy>
  <cp:revision>17</cp:revision>
  <cp:lastPrinted>2006-08-01T17:47:00Z</cp:lastPrinted>
  <dcterms:created xsi:type="dcterms:W3CDTF">2019-12-06T03:41:00Z</dcterms:created>
  <dcterms:modified xsi:type="dcterms:W3CDTF">2019-12-08T01:51:00Z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